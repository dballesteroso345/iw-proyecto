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tbl>
      <w:tblPr>
        <w:tblpPr w:leftFromText="187" w:rightFromText="187" w:horzAnchor="margin" w:tblpXSpec="center" w:tblpY="2881"/>
        <w:tblW w:w="4685" w:type="pct"/>
        <w:tblBorders>
          <w:left w:val="single" w:color="602B70" w:sz="12" w:space="0"/>
        </w:tblBorders>
        <w:tblCellMar>
          <w:left w:w="144" w:type="dxa"/>
          <w:right w:w="115" w:type="dxa"/>
        </w:tblCellMar>
        <w:tblLook w:val="04A0" w:firstRow="1" w:lastRow="0" w:firstColumn="1" w:lastColumn="0" w:noHBand="0" w:noVBand="1"/>
      </w:tblPr>
      <w:tblGrid>
        <w:gridCol w:w="8267"/>
      </w:tblGrid>
      <w:tr w:rsidRPr="002A634B" w:rsidR="009B2D16" w:rsidTr="009B2D16" w14:paraId="18CA37C3" w14:textId="77777777">
        <w:trPr>
          <w:trHeight w:val="303"/>
        </w:trPr>
        <w:sdt>
          <w:sdtPr>
            <w:rPr>
              <w:rFonts w:ascii="Tenorite" w:hAnsi="Tenorite" w:eastAsia="MS Gothic" w:cs="Times New Roman"/>
              <w:color w:val="472053"/>
              <w:sz w:val="24"/>
              <w:szCs w:val="24"/>
              <w:lang w:val="es-CO"/>
            </w:rPr>
            <w:alias w:val="Company"/>
            <w:id w:val="13406915"/>
            <w:placeholder>
              <w:docPart w:val="352B2E78C645416ABE2D31AC3FA9D71F"/>
            </w:placeholder>
            <w:dataBinding w:prefixMappings="xmlns:ns0='http://schemas.openxmlformats.org/officeDocument/2006/extended-properties'" w:xpath="/ns0:Properties[1]/ns0:Company[1]" w:storeItemID="{6668398D-A668-4E3E-A5EB-62B293D839F1}"/>
            <w:text/>
          </w:sdtPr>
          <w:sdtEndPr/>
          <w:sdtContent>
            <w:tc>
              <w:tcPr>
                <w:tcW w:w="8756" w:type="dxa"/>
                <w:tcMar>
                  <w:top w:w="216" w:type="dxa"/>
                  <w:left w:w="115" w:type="dxa"/>
                  <w:bottom w:w="216" w:type="dxa"/>
                  <w:right w:w="115" w:type="dxa"/>
                </w:tcMar>
              </w:tcPr>
              <w:p w:rsidRPr="002A634B" w:rsidR="009B2D16" w:rsidP="009B2D16" w:rsidRDefault="00D00A0D" w14:paraId="3C7CBF78" w14:textId="26D5BA5A">
                <w:pPr>
                  <w:pStyle w:val="NoSpacing"/>
                  <w:spacing w:line="216" w:lineRule="auto"/>
                  <w:rPr>
                    <w:rFonts w:ascii="Tenorite" w:hAnsi="Tenorite" w:eastAsia="MS Mincho" w:cs="Times New Roman"/>
                    <w:color w:val="472053"/>
                    <w:sz w:val="24"/>
                  </w:rPr>
                </w:pPr>
                <w:r>
                  <w:rPr>
                    <w:rFonts w:ascii="Tenorite" w:hAnsi="Tenorite" w:eastAsia="MS Gothic" w:cs="Times New Roman"/>
                    <w:color w:val="472053"/>
                    <w:sz w:val="24"/>
                    <w:szCs w:val="24"/>
                    <w:lang w:val="es-CO"/>
                  </w:rPr>
                  <w:t>IW</w:t>
                </w:r>
              </w:p>
            </w:tc>
          </w:sdtContent>
        </w:sdt>
      </w:tr>
      <w:tr w:rsidRPr="00B43D78" w:rsidR="009B2D16" w:rsidTr="009B2D16" w14:paraId="7D9C1602" w14:textId="77777777">
        <w:trPr>
          <w:trHeight w:val="4040"/>
        </w:trPr>
        <w:sdt>
          <w:sdtPr>
            <w:rPr>
              <w:rFonts w:ascii="Tenorite" w:hAnsi="Tenorite" w:eastAsia="MS Gothic" w:cs="Times New Roman"/>
              <w:color w:val="472053"/>
              <w:sz w:val="88"/>
              <w:szCs w:val="88"/>
            </w:rPr>
            <w:alias w:val="Title"/>
            <w:tag w:val=""/>
            <w:id w:val="2067532626"/>
            <w:placeholder>
              <w:docPart w:val="D5C032B60C9045AF9FC0530AEA9D4E35"/>
            </w:placeholder>
            <w:dataBinding w:prefixMappings="xmlns:ns0='http://purl.org/dc/elements/1.1/' xmlns:ns1='http://schemas.openxmlformats.org/package/2006/metadata/core-properties' " w:xpath="/ns1:coreProperties[1]/ns0:title[1]" w:storeItemID="{6C3C8BC8-F283-45AE-878A-BAB7291924A1}"/>
            <w:text/>
          </w:sdtPr>
          <w:sdtEndPr/>
          <w:sdtContent>
            <w:tc>
              <w:tcPr>
                <w:tcW w:w="8756" w:type="dxa"/>
              </w:tcPr>
              <w:p w:rsidRPr="002A634B" w:rsidR="009B2D16" w:rsidP="009B2D16" w:rsidRDefault="00A66FBB" w14:paraId="20C9ED2A" w14:textId="1A949482">
                <w:pPr>
                  <w:pStyle w:val="NoSpacing"/>
                  <w:spacing w:line="216" w:lineRule="auto"/>
                  <w:rPr>
                    <w:rFonts w:ascii="Tenorite" w:hAnsi="Tenorite" w:eastAsia="MS Gothic" w:cs="Segoe UI"/>
                    <w:color w:val="602B70"/>
                    <w:sz w:val="88"/>
                    <w:szCs w:val="88"/>
                  </w:rPr>
                </w:pPr>
                <w:r w:rsidRPr="00A66FBB">
                  <w:rPr>
                    <w:rFonts w:ascii="Tenorite" w:hAnsi="Tenorite" w:eastAsia="MS Gothic" w:cs="Times New Roman"/>
                    <w:color w:val="472053"/>
                    <w:sz w:val="88"/>
                    <w:szCs w:val="88"/>
                  </w:rPr>
                  <w:t xml:space="preserve">Beta Exam - </w:t>
                </w:r>
                <w:r w:rsidRPr="00A66FBB" w:rsidR="003F7D05">
                  <w:rPr>
                    <w:rFonts w:ascii="Tenorite" w:hAnsi="Tenorite" w:eastAsia="MS Gothic" w:cs="Times New Roman"/>
                    <w:color w:val="472053"/>
                    <w:sz w:val="88"/>
                    <w:szCs w:val="88"/>
                  </w:rPr>
                  <w:t>Technical Test for</w:t>
                </w:r>
                <w:r w:rsidRPr="00A66FBB" w:rsidR="00E31A7F">
                  <w:rPr>
                    <w:rFonts w:ascii="Tenorite" w:hAnsi="Tenorite" w:eastAsia="MS Gothic" w:cs="Times New Roman"/>
                    <w:color w:val="472053"/>
                    <w:sz w:val="88"/>
                    <w:szCs w:val="88"/>
                  </w:rPr>
                  <w:t xml:space="preserve"> Builder</w:t>
                </w:r>
                <w:r w:rsidRPr="00A66FBB" w:rsidR="003F7D05">
                  <w:rPr>
                    <w:rFonts w:ascii="Tenorite" w:hAnsi="Tenorite" w:eastAsia="MS Gothic" w:cs="Times New Roman"/>
                    <w:color w:val="472053"/>
                    <w:sz w:val="88"/>
                    <w:szCs w:val="88"/>
                  </w:rPr>
                  <w:t>s</w:t>
                </w:r>
              </w:p>
            </w:tc>
          </w:sdtContent>
        </w:sdt>
      </w:tr>
      <w:tr w:rsidRPr="002A634B" w:rsidR="009B2D16" w:rsidTr="009B2D16" w14:paraId="2BD97813" w14:textId="77777777">
        <w:trPr>
          <w:trHeight w:val="311"/>
        </w:trPr>
        <w:sdt>
          <w:sdtPr>
            <w:rPr>
              <w:rFonts w:eastAsia="MS Gothic" w:cs="Times New Roman"/>
              <w:color w:val="472053"/>
              <w:sz w:val="24"/>
              <w:szCs w:val="24"/>
            </w:rPr>
            <w:alias w:val="Subtitle"/>
            <w:id w:val="13406923"/>
            <w:placeholder>
              <w:docPart w:val="902031445C1A4F3F96D8F650CA57FBD6"/>
            </w:placeholder>
            <w:dataBinding w:prefixMappings="xmlns:ns0='http://schemas.openxmlformats.org/package/2006/metadata/core-properties' xmlns:ns1='http://purl.org/dc/elements/1.1/'" w:xpath="/ns0:coreProperties[1]/ns1:subject[1]" w:storeItemID="{6C3C8BC8-F283-45AE-878A-BAB7291924A1}"/>
            <w:text/>
          </w:sdtPr>
          <w:sdtEndPr/>
          <w:sdtContent>
            <w:tc>
              <w:tcPr>
                <w:tcW w:w="8756" w:type="dxa"/>
                <w:tcMar>
                  <w:top w:w="216" w:type="dxa"/>
                  <w:left w:w="115" w:type="dxa"/>
                  <w:bottom w:w="216" w:type="dxa"/>
                  <w:right w:w="115" w:type="dxa"/>
                </w:tcMar>
              </w:tcPr>
              <w:p w:rsidRPr="002A634B" w:rsidR="009B2D16" w:rsidP="009B2D16" w:rsidRDefault="00D00A0D" w14:paraId="68053BF1" w14:textId="5323BA71">
                <w:pPr>
                  <w:spacing w:after="0" w:line="240" w:lineRule="auto"/>
                  <w:rPr>
                    <w:rFonts w:eastAsia="MS Mincho" w:cs="Times New Roman"/>
                    <w:color w:val="472053"/>
                    <w:sz w:val="24"/>
                  </w:rPr>
                </w:pPr>
                <w:r>
                  <w:rPr>
                    <w:rFonts w:eastAsia="MS Gothic" w:cs="Times New Roman"/>
                    <w:color w:val="472053"/>
                    <w:sz w:val="24"/>
                    <w:szCs w:val="24"/>
                  </w:rPr>
                  <w:t>Builder Test</w:t>
                </w:r>
              </w:p>
            </w:tc>
          </w:sdtContent>
        </w:sdt>
      </w:tr>
    </w:tbl>
    <w:tbl>
      <w:tblPr>
        <w:tblpPr w:leftFromText="187" w:rightFromText="187" w:horzAnchor="margin" w:tblpXSpec="center" w:tblpYSpec="bottom"/>
        <w:tblW w:w="3642" w:type="pct"/>
        <w:tblLook w:val="04A0" w:firstRow="1" w:lastRow="0" w:firstColumn="1" w:lastColumn="0" w:noHBand="0" w:noVBand="1"/>
      </w:tblPr>
      <w:tblGrid>
        <w:gridCol w:w="6438"/>
      </w:tblGrid>
      <w:tr w:rsidRPr="002A634B" w:rsidR="009B2D16" w:rsidTr="000D1653" w14:paraId="28304B68" w14:textId="77777777">
        <w:tc>
          <w:tcPr>
            <w:tcW w:w="6818" w:type="dxa"/>
            <w:tcMar>
              <w:top w:w="216" w:type="dxa"/>
              <w:left w:w="115" w:type="dxa"/>
              <w:bottom w:w="216" w:type="dxa"/>
              <w:right w:w="115" w:type="dxa"/>
            </w:tcMar>
          </w:tcPr>
          <w:p w:rsidRPr="002A634B" w:rsidR="009B2D16" w:rsidP="009B2D16" w:rsidRDefault="00B643B3" w14:paraId="50E03D7A" w14:textId="77777777">
            <w:pPr>
              <w:spacing w:after="0" w:line="240" w:lineRule="auto"/>
              <w:rPr>
                <w:rFonts w:eastAsia="MS Mincho" w:cs="Times New Roman"/>
                <w:color w:val="602B70"/>
                <w:sz w:val="28"/>
                <w:szCs w:val="28"/>
                <w:lang w:val="en-US"/>
              </w:rPr>
            </w:pPr>
            <w:hyperlink w:history="1" r:id="rId11">
              <w:r w:rsidRPr="002A634B" w:rsidR="009B2D16">
                <w:rPr>
                  <w:rFonts w:eastAsia="MS Mincho" w:cs="Times New Roman"/>
                  <w:color w:val="602B70"/>
                  <w:sz w:val="28"/>
                  <w:szCs w:val="28"/>
                  <w:lang w:val="en-US"/>
                </w:rPr>
                <w:t>Information Workers</w:t>
              </w:r>
            </w:hyperlink>
          </w:p>
          <w:p w:rsidRPr="002A634B" w:rsidR="009B2D16" w:rsidP="009B2D16" w:rsidRDefault="009B2D16" w14:paraId="45A36396" w14:textId="171AD71F">
            <w:pPr>
              <w:spacing w:after="0" w:line="240" w:lineRule="auto"/>
              <w:rPr>
                <w:rFonts w:eastAsia="MS Mincho" w:cs="Times New Roman"/>
                <w:color w:val="602B70"/>
                <w:lang w:val="en-US"/>
              </w:rPr>
            </w:pPr>
            <w:r w:rsidRPr="002A634B">
              <w:rPr>
                <w:rFonts w:eastAsia="MS Mincho" w:cs="Times New Roman"/>
                <w:color w:val="602B70"/>
                <w:sz w:val="28"/>
                <w:szCs w:val="28"/>
                <w:lang w:val="en-US"/>
              </w:rPr>
              <w:fldChar w:fldCharType="begin"/>
            </w:r>
            <w:r w:rsidRPr="002A634B">
              <w:rPr>
                <w:rFonts w:eastAsia="MS Mincho" w:cs="Times New Roman"/>
                <w:color w:val="602B70"/>
                <w:sz w:val="28"/>
                <w:szCs w:val="28"/>
              </w:rPr>
              <w:instrText xml:space="preserve"> TIME  \@ "MMMM dd, yyyy"  \* MERGEFORMAT </w:instrText>
            </w:r>
            <w:r w:rsidRPr="002A634B">
              <w:rPr>
                <w:rFonts w:eastAsia="MS Mincho" w:cs="Times New Roman"/>
                <w:color w:val="602B70"/>
                <w:sz w:val="28"/>
                <w:szCs w:val="28"/>
                <w:lang w:val="en-US"/>
              </w:rPr>
              <w:fldChar w:fldCharType="separate"/>
            </w:r>
            <w:r w:rsidR="00B43D78">
              <w:rPr>
                <w:rFonts w:eastAsia="MS Mincho" w:cs="Times New Roman"/>
                <w:noProof/>
                <w:color w:val="602B70"/>
                <w:sz w:val="28"/>
                <w:szCs w:val="28"/>
              </w:rPr>
              <w:t>octubre 08, 2023</w:t>
            </w:r>
            <w:r w:rsidRPr="002A634B">
              <w:rPr>
                <w:rFonts w:eastAsia="MS Mincho" w:cs="Times New Roman"/>
                <w:color w:val="602B70"/>
                <w:sz w:val="28"/>
                <w:szCs w:val="28"/>
                <w:lang w:val="en-US"/>
              </w:rPr>
              <w:fldChar w:fldCharType="end"/>
            </w:r>
          </w:p>
        </w:tc>
      </w:tr>
    </w:tbl>
    <w:p w:rsidRPr="002A634B" w:rsidR="009B2D16" w:rsidP="009B2D16" w:rsidRDefault="003F2A7D" w14:paraId="5FC9AD6B" w14:textId="77777777">
      <w:pPr>
        <w:spacing w:after="160" w:line="259" w:lineRule="auto"/>
        <w:rPr>
          <w:rFonts w:eastAsia="MS Gothic" w:cs="Times New Roman"/>
          <w:color w:val="472053"/>
          <w:sz w:val="32"/>
          <w:szCs w:val="32"/>
        </w:rPr>
      </w:pPr>
      <w:r w:rsidRPr="002A634B">
        <w:rPr>
          <w:noProof/>
        </w:rPr>
        <w:drawing>
          <wp:anchor distT="0" distB="0" distL="114300" distR="114300" simplePos="0" relativeHeight="251658240" behindDoc="0" locked="0" layoutInCell="1" allowOverlap="1" wp14:anchorId="2F1D377B" wp14:editId="0EE633F1">
            <wp:simplePos x="0" y="0"/>
            <wp:positionH relativeFrom="column">
              <wp:posOffset>2996565</wp:posOffset>
            </wp:positionH>
            <wp:positionV relativeFrom="paragraph">
              <wp:posOffset>4114800</wp:posOffset>
            </wp:positionV>
            <wp:extent cx="2714625" cy="1837690"/>
            <wp:effectExtent l="0" t="0" r="0" b="0"/>
            <wp:wrapNone/>
            <wp:docPr id="3" name="Picture 3" descr="Sitio de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io de grup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4625" cy="1837690"/>
                    </a:xfrm>
                    <a:prstGeom prst="rect">
                      <a:avLst/>
                    </a:prstGeom>
                    <a:noFill/>
                    <a:ln>
                      <a:noFill/>
                    </a:ln>
                  </pic:spPr>
                </pic:pic>
              </a:graphicData>
            </a:graphic>
          </wp:anchor>
        </w:drawing>
      </w:r>
      <w:r w:rsidRPr="002A634B" w:rsidR="009B2D16">
        <w:rPr>
          <w:rFonts w:eastAsia="MS Gothic" w:cs="Times New Roman"/>
          <w:color w:val="472053"/>
          <w:sz w:val="32"/>
          <w:szCs w:val="32"/>
          <w:lang w:val="en-US"/>
        </w:rPr>
        <w:br w:type="page"/>
      </w:r>
    </w:p>
    <w:sdt>
      <w:sdtPr>
        <w:id w:val="1433196230"/>
        <w:docPartObj>
          <w:docPartGallery w:val="Table of Contents"/>
          <w:docPartUnique/>
        </w:docPartObj>
      </w:sdtPr>
      <w:sdtEndPr/>
      <w:sdtContent>
        <w:p w:rsidRPr="002A634B" w:rsidR="009B2D16" w:rsidP="009B2D16" w:rsidRDefault="009B2D16" w14:paraId="570EDD80" w14:textId="77777777">
          <w:pPr>
            <w:keepNext/>
            <w:keepLines/>
            <w:spacing w:before="240" w:after="0" w:line="259" w:lineRule="auto"/>
            <w:ind w:left="2160" w:hanging="2160"/>
            <w:rPr>
              <w:rFonts w:eastAsia="MS Gothic" w:cs="Times New Roman"/>
              <w:color w:val="472053"/>
              <w:sz w:val="32"/>
              <w:szCs w:val="32"/>
            </w:rPr>
          </w:pPr>
          <w:r w:rsidRPr="002A634B">
            <w:rPr>
              <w:rFonts w:eastAsia="MS Gothic" w:cs="Times New Roman"/>
              <w:color w:val="472053"/>
              <w:sz w:val="32"/>
              <w:szCs w:val="32"/>
            </w:rPr>
            <w:t>Tabla de Contenido</w:t>
          </w:r>
        </w:p>
        <w:p w:rsidRPr="002A634B" w:rsidR="009B2D16" w:rsidP="009B2D16" w:rsidRDefault="009B2D16" w14:paraId="70546C76" w14:textId="77777777">
          <w:pPr>
            <w:spacing w:after="160" w:line="259" w:lineRule="auto"/>
            <w:rPr>
              <w:rFonts w:eastAsia="Segoe UI" w:cs="Times New Roman"/>
            </w:rPr>
          </w:pPr>
        </w:p>
        <w:p w:rsidR="0018642C" w:rsidP="7EB2B7D6" w:rsidRDefault="00885B0F" w14:paraId="01539425" w14:textId="77777777">
          <w:pPr>
            <w:pStyle w:val="TOC1"/>
            <w:tabs>
              <w:tab w:val="right" w:leader="dot" w:pos="8835"/>
            </w:tabs>
            <w:rPr>
              <w:rStyle w:val="Hyperlink"/>
              <w:noProof/>
              <w:lang w:val="en-US"/>
            </w:rPr>
          </w:pPr>
          <w:r>
            <w:fldChar w:fldCharType="begin"/>
          </w:r>
          <w:r w:rsidR="009B2D16">
            <w:instrText>TOC \o "1-3" \h \z \u</w:instrText>
          </w:r>
          <w:r>
            <w:fldChar w:fldCharType="separate"/>
          </w:r>
          <w:hyperlink w:anchor="_Toc831494197">
            <w:r w:rsidRPr="7EB2B7D6" w:rsidR="7EB2B7D6">
              <w:rPr>
                <w:rStyle w:val="Hyperlink"/>
              </w:rPr>
              <w:t>Versiones</w:t>
            </w:r>
            <w:r w:rsidR="009B2D16">
              <w:tab/>
            </w:r>
            <w:r w:rsidR="009B2D16">
              <w:fldChar w:fldCharType="begin"/>
            </w:r>
            <w:r w:rsidR="009B2D16">
              <w:instrText>PAGEREF _Toc831494197 \h</w:instrText>
            </w:r>
            <w:r w:rsidR="009B2D16">
              <w:fldChar w:fldCharType="separate"/>
            </w:r>
            <w:r w:rsidRPr="7EB2B7D6" w:rsidR="7EB2B7D6">
              <w:rPr>
                <w:rStyle w:val="Hyperlink"/>
              </w:rPr>
              <w:t>2</w:t>
            </w:r>
            <w:r w:rsidR="009B2D16">
              <w:fldChar w:fldCharType="end"/>
            </w:r>
          </w:hyperlink>
        </w:p>
        <w:p w:rsidR="0018642C" w:rsidP="7EB2B7D6" w:rsidRDefault="00B643B3" w14:paraId="7E670F80" w14:textId="77777777">
          <w:pPr>
            <w:pStyle w:val="TOC1"/>
            <w:tabs>
              <w:tab w:val="right" w:leader="dot" w:pos="8835"/>
            </w:tabs>
            <w:rPr>
              <w:rStyle w:val="Hyperlink"/>
              <w:noProof/>
              <w:lang w:val="en-US"/>
            </w:rPr>
          </w:pPr>
          <w:hyperlink w:anchor="_Toc494609498">
            <w:r w:rsidRPr="7EB2B7D6" w:rsidR="7EB2B7D6">
              <w:rPr>
                <w:rStyle w:val="Hyperlink"/>
              </w:rPr>
              <w:t>Introducción</w:t>
            </w:r>
            <w:r w:rsidR="00885B0F">
              <w:tab/>
            </w:r>
            <w:r w:rsidR="00885B0F">
              <w:fldChar w:fldCharType="begin"/>
            </w:r>
            <w:r w:rsidR="00885B0F">
              <w:instrText>PAGEREF _Toc494609498 \h</w:instrText>
            </w:r>
            <w:r w:rsidR="00885B0F">
              <w:fldChar w:fldCharType="separate"/>
            </w:r>
            <w:r w:rsidRPr="7EB2B7D6" w:rsidR="7EB2B7D6">
              <w:rPr>
                <w:rStyle w:val="Hyperlink"/>
              </w:rPr>
              <w:t>3</w:t>
            </w:r>
            <w:r w:rsidR="00885B0F">
              <w:fldChar w:fldCharType="end"/>
            </w:r>
          </w:hyperlink>
        </w:p>
        <w:p w:rsidR="0018642C" w:rsidP="7EB2B7D6" w:rsidRDefault="00B643B3" w14:paraId="52CAAD51" w14:textId="77777777">
          <w:pPr>
            <w:pStyle w:val="TOC1"/>
            <w:tabs>
              <w:tab w:val="right" w:leader="dot" w:pos="8835"/>
            </w:tabs>
            <w:rPr>
              <w:rStyle w:val="Hyperlink"/>
              <w:noProof/>
              <w:lang w:val="en-US"/>
            </w:rPr>
          </w:pPr>
          <w:hyperlink w:anchor="_Toc445760345">
            <w:r w:rsidRPr="7EB2B7D6" w:rsidR="7EB2B7D6">
              <w:rPr>
                <w:rStyle w:val="Hyperlink"/>
              </w:rPr>
              <w:t>Business Case</w:t>
            </w:r>
            <w:r w:rsidR="00885B0F">
              <w:tab/>
            </w:r>
            <w:r w:rsidR="00885B0F">
              <w:fldChar w:fldCharType="begin"/>
            </w:r>
            <w:r w:rsidR="00885B0F">
              <w:instrText>PAGEREF _Toc445760345 \h</w:instrText>
            </w:r>
            <w:r w:rsidR="00885B0F">
              <w:fldChar w:fldCharType="separate"/>
            </w:r>
            <w:r w:rsidRPr="7EB2B7D6" w:rsidR="7EB2B7D6">
              <w:rPr>
                <w:rStyle w:val="Hyperlink"/>
              </w:rPr>
              <w:t>4</w:t>
            </w:r>
            <w:r w:rsidR="00885B0F">
              <w:fldChar w:fldCharType="end"/>
            </w:r>
          </w:hyperlink>
        </w:p>
        <w:p w:rsidR="0018642C" w:rsidP="7EB2B7D6" w:rsidRDefault="00B643B3" w14:paraId="4467DF8E" w14:textId="77777777">
          <w:pPr>
            <w:pStyle w:val="TOC1"/>
            <w:tabs>
              <w:tab w:val="right" w:leader="dot" w:pos="8835"/>
            </w:tabs>
            <w:rPr>
              <w:rStyle w:val="Hyperlink"/>
              <w:noProof/>
              <w:lang w:val="en-US"/>
            </w:rPr>
          </w:pPr>
          <w:hyperlink w:anchor="_Toc2091191759">
            <w:r w:rsidRPr="7EB2B7D6" w:rsidR="7EB2B7D6">
              <w:rPr>
                <w:rStyle w:val="Hyperlink"/>
              </w:rPr>
              <w:t>Practicioner Builder</w:t>
            </w:r>
            <w:r w:rsidR="00885B0F">
              <w:tab/>
            </w:r>
            <w:r w:rsidR="00885B0F">
              <w:fldChar w:fldCharType="begin"/>
            </w:r>
            <w:r w:rsidR="00885B0F">
              <w:instrText>PAGEREF _Toc2091191759 \h</w:instrText>
            </w:r>
            <w:r w:rsidR="00885B0F">
              <w:fldChar w:fldCharType="separate"/>
            </w:r>
            <w:r w:rsidRPr="7EB2B7D6" w:rsidR="7EB2B7D6">
              <w:rPr>
                <w:rStyle w:val="Hyperlink"/>
              </w:rPr>
              <w:t>7</w:t>
            </w:r>
            <w:r w:rsidR="00885B0F">
              <w:fldChar w:fldCharType="end"/>
            </w:r>
          </w:hyperlink>
        </w:p>
        <w:p w:rsidR="0018642C" w:rsidP="7EB2B7D6" w:rsidRDefault="00B643B3" w14:paraId="5FF83056" w14:textId="77777777">
          <w:pPr>
            <w:pStyle w:val="TOC2"/>
            <w:tabs>
              <w:tab w:val="right" w:leader="dot" w:pos="8835"/>
            </w:tabs>
            <w:rPr>
              <w:rStyle w:val="Hyperlink"/>
              <w:noProof/>
            </w:rPr>
          </w:pPr>
          <w:hyperlink w:anchor="_Toc1485856287">
            <w:r w:rsidRPr="7EB2B7D6" w:rsidR="7EB2B7D6">
              <w:rPr>
                <w:rStyle w:val="Hyperlink"/>
              </w:rPr>
              <w:t>Basic</w:t>
            </w:r>
            <w:r w:rsidR="00885B0F">
              <w:tab/>
            </w:r>
            <w:r w:rsidR="00885B0F">
              <w:fldChar w:fldCharType="begin"/>
            </w:r>
            <w:r w:rsidR="00885B0F">
              <w:instrText>PAGEREF _Toc1485856287 \h</w:instrText>
            </w:r>
            <w:r w:rsidR="00885B0F">
              <w:fldChar w:fldCharType="separate"/>
            </w:r>
            <w:r w:rsidRPr="7EB2B7D6" w:rsidR="7EB2B7D6">
              <w:rPr>
                <w:rStyle w:val="Hyperlink"/>
              </w:rPr>
              <w:t>8</w:t>
            </w:r>
            <w:r w:rsidR="00885B0F">
              <w:fldChar w:fldCharType="end"/>
            </w:r>
          </w:hyperlink>
        </w:p>
        <w:p w:rsidR="0018642C" w:rsidP="7EB2B7D6" w:rsidRDefault="00B643B3" w14:paraId="4F6346B5" w14:textId="77777777">
          <w:pPr>
            <w:pStyle w:val="TOC2"/>
            <w:tabs>
              <w:tab w:val="right" w:leader="dot" w:pos="8835"/>
            </w:tabs>
            <w:rPr>
              <w:rStyle w:val="Hyperlink"/>
              <w:noProof/>
            </w:rPr>
          </w:pPr>
          <w:hyperlink w:anchor="_Toc1151070114">
            <w:r w:rsidRPr="7EB2B7D6" w:rsidR="7EB2B7D6">
              <w:rPr>
                <w:rStyle w:val="Hyperlink"/>
              </w:rPr>
              <w:t>Beyond</w:t>
            </w:r>
            <w:r w:rsidR="00885B0F">
              <w:tab/>
            </w:r>
            <w:r w:rsidR="00885B0F">
              <w:fldChar w:fldCharType="begin"/>
            </w:r>
            <w:r w:rsidR="00885B0F">
              <w:instrText>PAGEREF _Toc1151070114 \h</w:instrText>
            </w:r>
            <w:r w:rsidR="00885B0F">
              <w:fldChar w:fldCharType="separate"/>
            </w:r>
            <w:r w:rsidRPr="7EB2B7D6" w:rsidR="7EB2B7D6">
              <w:rPr>
                <w:rStyle w:val="Hyperlink"/>
              </w:rPr>
              <w:t>8</w:t>
            </w:r>
            <w:r w:rsidR="00885B0F">
              <w:fldChar w:fldCharType="end"/>
            </w:r>
          </w:hyperlink>
        </w:p>
        <w:p w:rsidR="0018642C" w:rsidP="7EB2B7D6" w:rsidRDefault="00B643B3" w14:paraId="2E9C6413" w14:textId="77777777">
          <w:pPr>
            <w:pStyle w:val="TOC1"/>
            <w:tabs>
              <w:tab w:val="right" w:leader="dot" w:pos="8835"/>
            </w:tabs>
            <w:rPr>
              <w:rStyle w:val="Hyperlink"/>
              <w:noProof/>
              <w:lang w:val="en-US"/>
            </w:rPr>
          </w:pPr>
          <w:hyperlink w:anchor="_Toc270512919">
            <w:r w:rsidRPr="7EB2B7D6" w:rsidR="7EB2B7D6">
              <w:rPr>
                <w:rStyle w:val="Hyperlink"/>
              </w:rPr>
              <w:t>Rookie Builder (Power BI / SQL Server)</w:t>
            </w:r>
            <w:r w:rsidR="00885B0F">
              <w:tab/>
            </w:r>
            <w:r w:rsidR="00885B0F">
              <w:fldChar w:fldCharType="begin"/>
            </w:r>
            <w:r w:rsidR="00885B0F">
              <w:instrText>PAGEREF _Toc270512919 \h</w:instrText>
            </w:r>
            <w:r w:rsidR="00885B0F">
              <w:fldChar w:fldCharType="separate"/>
            </w:r>
            <w:r w:rsidRPr="7EB2B7D6" w:rsidR="7EB2B7D6">
              <w:rPr>
                <w:rStyle w:val="Hyperlink"/>
              </w:rPr>
              <w:t>8</w:t>
            </w:r>
            <w:r w:rsidR="00885B0F">
              <w:fldChar w:fldCharType="end"/>
            </w:r>
          </w:hyperlink>
        </w:p>
        <w:p w:rsidR="0018642C" w:rsidP="7EB2B7D6" w:rsidRDefault="00B643B3" w14:paraId="40B7E9F8" w14:textId="77777777">
          <w:pPr>
            <w:pStyle w:val="TOC2"/>
            <w:tabs>
              <w:tab w:val="right" w:leader="dot" w:pos="8835"/>
            </w:tabs>
            <w:rPr>
              <w:rStyle w:val="Hyperlink"/>
              <w:noProof/>
            </w:rPr>
          </w:pPr>
          <w:hyperlink w:anchor="_Toc905869567">
            <w:r w:rsidRPr="7EB2B7D6" w:rsidR="7EB2B7D6">
              <w:rPr>
                <w:rStyle w:val="Hyperlink"/>
              </w:rPr>
              <w:t>Basic</w:t>
            </w:r>
            <w:r w:rsidR="00885B0F">
              <w:tab/>
            </w:r>
            <w:r w:rsidR="00885B0F">
              <w:fldChar w:fldCharType="begin"/>
            </w:r>
            <w:r w:rsidR="00885B0F">
              <w:instrText>PAGEREF _Toc905869567 \h</w:instrText>
            </w:r>
            <w:r w:rsidR="00885B0F">
              <w:fldChar w:fldCharType="separate"/>
            </w:r>
            <w:r w:rsidRPr="7EB2B7D6" w:rsidR="7EB2B7D6">
              <w:rPr>
                <w:rStyle w:val="Hyperlink"/>
              </w:rPr>
              <w:t>9</w:t>
            </w:r>
            <w:r w:rsidR="00885B0F">
              <w:fldChar w:fldCharType="end"/>
            </w:r>
          </w:hyperlink>
        </w:p>
        <w:p w:rsidR="0018642C" w:rsidP="7EB2B7D6" w:rsidRDefault="00B643B3" w14:paraId="6A97AA5B" w14:textId="77777777">
          <w:pPr>
            <w:pStyle w:val="TOC2"/>
            <w:tabs>
              <w:tab w:val="right" w:leader="dot" w:pos="8835"/>
            </w:tabs>
            <w:rPr>
              <w:rStyle w:val="Hyperlink"/>
              <w:noProof/>
            </w:rPr>
          </w:pPr>
          <w:hyperlink w:anchor="_Toc1779373568">
            <w:r w:rsidRPr="7EB2B7D6" w:rsidR="7EB2B7D6">
              <w:rPr>
                <w:rStyle w:val="Hyperlink"/>
              </w:rPr>
              <w:t>Beyond</w:t>
            </w:r>
            <w:r w:rsidR="00885B0F">
              <w:tab/>
            </w:r>
            <w:r w:rsidR="00885B0F">
              <w:fldChar w:fldCharType="begin"/>
            </w:r>
            <w:r w:rsidR="00885B0F">
              <w:instrText>PAGEREF _Toc1779373568 \h</w:instrText>
            </w:r>
            <w:r w:rsidR="00885B0F">
              <w:fldChar w:fldCharType="separate"/>
            </w:r>
            <w:r w:rsidRPr="7EB2B7D6" w:rsidR="7EB2B7D6">
              <w:rPr>
                <w:rStyle w:val="Hyperlink"/>
              </w:rPr>
              <w:t>9</w:t>
            </w:r>
            <w:r w:rsidR="00885B0F">
              <w:fldChar w:fldCharType="end"/>
            </w:r>
          </w:hyperlink>
        </w:p>
        <w:p w:rsidR="0018642C" w:rsidP="7EB2B7D6" w:rsidRDefault="00B643B3" w14:paraId="576F480A" w14:textId="77777777">
          <w:pPr>
            <w:pStyle w:val="TOC1"/>
            <w:tabs>
              <w:tab w:val="right" w:leader="dot" w:pos="8835"/>
            </w:tabs>
            <w:rPr>
              <w:rStyle w:val="Hyperlink"/>
              <w:noProof/>
              <w:lang w:val="en-US"/>
            </w:rPr>
          </w:pPr>
          <w:hyperlink w:anchor="_Toc1457704740">
            <w:r w:rsidRPr="7EB2B7D6" w:rsidR="7EB2B7D6">
              <w:rPr>
                <w:rStyle w:val="Hyperlink"/>
              </w:rPr>
              <w:t>Junior Builder</w:t>
            </w:r>
            <w:r w:rsidR="00885B0F">
              <w:tab/>
            </w:r>
            <w:r w:rsidR="00885B0F">
              <w:fldChar w:fldCharType="begin"/>
            </w:r>
            <w:r w:rsidR="00885B0F">
              <w:instrText>PAGEREF _Toc1457704740 \h</w:instrText>
            </w:r>
            <w:r w:rsidR="00885B0F">
              <w:fldChar w:fldCharType="separate"/>
            </w:r>
            <w:r w:rsidRPr="7EB2B7D6" w:rsidR="7EB2B7D6">
              <w:rPr>
                <w:rStyle w:val="Hyperlink"/>
              </w:rPr>
              <w:t>9</w:t>
            </w:r>
            <w:r w:rsidR="00885B0F">
              <w:fldChar w:fldCharType="end"/>
            </w:r>
          </w:hyperlink>
        </w:p>
        <w:p w:rsidR="0018642C" w:rsidP="7EB2B7D6" w:rsidRDefault="00B643B3" w14:paraId="632B7F72" w14:textId="77777777">
          <w:pPr>
            <w:pStyle w:val="TOC2"/>
            <w:tabs>
              <w:tab w:val="right" w:leader="dot" w:pos="8835"/>
            </w:tabs>
            <w:rPr>
              <w:rStyle w:val="Hyperlink"/>
              <w:noProof/>
            </w:rPr>
          </w:pPr>
          <w:hyperlink w:anchor="_Toc1605303347">
            <w:r w:rsidRPr="7EB2B7D6" w:rsidR="7EB2B7D6">
              <w:rPr>
                <w:rStyle w:val="Hyperlink"/>
              </w:rPr>
              <w:t>Basic</w:t>
            </w:r>
            <w:r w:rsidR="00885B0F">
              <w:tab/>
            </w:r>
            <w:r w:rsidR="00885B0F">
              <w:fldChar w:fldCharType="begin"/>
            </w:r>
            <w:r w:rsidR="00885B0F">
              <w:instrText>PAGEREF _Toc1605303347 \h</w:instrText>
            </w:r>
            <w:r w:rsidR="00885B0F">
              <w:fldChar w:fldCharType="separate"/>
            </w:r>
            <w:r w:rsidRPr="7EB2B7D6" w:rsidR="7EB2B7D6">
              <w:rPr>
                <w:rStyle w:val="Hyperlink"/>
              </w:rPr>
              <w:t>10</w:t>
            </w:r>
            <w:r w:rsidR="00885B0F">
              <w:fldChar w:fldCharType="end"/>
            </w:r>
          </w:hyperlink>
        </w:p>
        <w:p w:rsidR="0018642C" w:rsidP="7EB2B7D6" w:rsidRDefault="00B643B3" w14:paraId="16C53420" w14:textId="77777777">
          <w:pPr>
            <w:pStyle w:val="TOC2"/>
            <w:tabs>
              <w:tab w:val="right" w:leader="dot" w:pos="8835"/>
            </w:tabs>
            <w:rPr>
              <w:rStyle w:val="Hyperlink"/>
              <w:noProof/>
            </w:rPr>
          </w:pPr>
          <w:hyperlink w:anchor="_Toc161044241">
            <w:r w:rsidRPr="7EB2B7D6" w:rsidR="7EB2B7D6">
              <w:rPr>
                <w:rStyle w:val="Hyperlink"/>
              </w:rPr>
              <w:t>Beyond</w:t>
            </w:r>
            <w:r w:rsidR="00885B0F">
              <w:tab/>
            </w:r>
            <w:r w:rsidR="00885B0F">
              <w:fldChar w:fldCharType="begin"/>
            </w:r>
            <w:r w:rsidR="00885B0F">
              <w:instrText>PAGEREF _Toc161044241 \h</w:instrText>
            </w:r>
            <w:r w:rsidR="00885B0F">
              <w:fldChar w:fldCharType="separate"/>
            </w:r>
            <w:r w:rsidRPr="7EB2B7D6" w:rsidR="7EB2B7D6">
              <w:rPr>
                <w:rStyle w:val="Hyperlink"/>
              </w:rPr>
              <w:t>10</w:t>
            </w:r>
            <w:r w:rsidR="00885B0F">
              <w:fldChar w:fldCharType="end"/>
            </w:r>
          </w:hyperlink>
        </w:p>
        <w:p w:rsidR="0018642C" w:rsidP="7EB2B7D6" w:rsidRDefault="00B643B3" w14:paraId="266D5ED5" w14:textId="77777777">
          <w:pPr>
            <w:pStyle w:val="TOC1"/>
            <w:tabs>
              <w:tab w:val="right" w:leader="dot" w:pos="8835"/>
            </w:tabs>
            <w:rPr>
              <w:rStyle w:val="Hyperlink"/>
              <w:noProof/>
              <w:lang w:val="en-US"/>
            </w:rPr>
          </w:pPr>
          <w:hyperlink w:anchor="_Toc1744950837">
            <w:r w:rsidRPr="7EB2B7D6" w:rsidR="7EB2B7D6">
              <w:rPr>
                <w:rStyle w:val="Hyperlink"/>
              </w:rPr>
              <w:t>Senior Builder</w:t>
            </w:r>
            <w:r w:rsidR="00885B0F">
              <w:tab/>
            </w:r>
            <w:r w:rsidR="00885B0F">
              <w:fldChar w:fldCharType="begin"/>
            </w:r>
            <w:r w:rsidR="00885B0F">
              <w:instrText>PAGEREF _Toc1744950837 \h</w:instrText>
            </w:r>
            <w:r w:rsidR="00885B0F">
              <w:fldChar w:fldCharType="separate"/>
            </w:r>
            <w:r w:rsidRPr="7EB2B7D6" w:rsidR="7EB2B7D6">
              <w:rPr>
                <w:rStyle w:val="Hyperlink"/>
              </w:rPr>
              <w:t>10</w:t>
            </w:r>
            <w:r w:rsidR="00885B0F">
              <w:fldChar w:fldCharType="end"/>
            </w:r>
          </w:hyperlink>
        </w:p>
        <w:p w:rsidR="0018642C" w:rsidP="7EB2B7D6" w:rsidRDefault="00B643B3" w14:paraId="4CDBD57D" w14:textId="77777777">
          <w:pPr>
            <w:pStyle w:val="TOC2"/>
            <w:tabs>
              <w:tab w:val="right" w:leader="dot" w:pos="8835"/>
            </w:tabs>
            <w:rPr>
              <w:rStyle w:val="Hyperlink"/>
              <w:noProof/>
            </w:rPr>
          </w:pPr>
          <w:hyperlink w:anchor="_Toc1944768347">
            <w:r w:rsidRPr="7EB2B7D6" w:rsidR="7EB2B7D6">
              <w:rPr>
                <w:rStyle w:val="Hyperlink"/>
              </w:rPr>
              <w:t>Basic</w:t>
            </w:r>
            <w:r w:rsidR="00885B0F">
              <w:tab/>
            </w:r>
            <w:r w:rsidR="00885B0F">
              <w:fldChar w:fldCharType="begin"/>
            </w:r>
            <w:r w:rsidR="00885B0F">
              <w:instrText>PAGEREF _Toc1944768347 \h</w:instrText>
            </w:r>
            <w:r w:rsidR="00885B0F">
              <w:fldChar w:fldCharType="separate"/>
            </w:r>
            <w:r w:rsidRPr="7EB2B7D6" w:rsidR="7EB2B7D6">
              <w:rPr>
                <w:rStyle w:val="Hyperlink"/>
              </w:rPr>
              <w:t>11</w:t>
            </w:r>
            <w:r w:rsidR="00885B0F">
              <w:fldChar w:fldCharType="end"/>
            </w:r>
          </w:hyperlink>
        </w:p>
        <w:p w:rsidR="0018642C" w:rsidP="7EB2B7D6" w:rsidRDefault="00B643B3" w14:paraId="2899FA86" w14:textId="77777777">
          <w:pPr>
            <w:pStyle w:val="TOC2"/>
            <w:tabs>
              <w:tab w:val="right" w:leader="dot" w:pos="8835"/>
            </w:tabs>
            <w:rPr>
              <w:rStyle w:val="Hyperlink"/>
              <w:noProof/>
            </w:rPr>
          </w:pPr>
          <w:hyperlink w:anchor="_Toc813879384">
            <w:r w:rsidRPr="7EB2B7D6" w:rsidR="7EB2B7D6">
              <w:rPr>
                <w:rStyle w:val="Hyperlink"/>
              </w:rPr>
              <w:t>Beyond</w:t>
            </w:r>
            <w:r w:rsidR="00885B0F">
              <w:tab/>
            </w:r>
            <w:r w:rsidR="00885B0F">
              <w:fldChar w:fldCharType="begin"/>
            </w:r>
            <w:r w:rsidR="00885B0F">
              <w:instrText>PAGEREF _Toc813879384 \h</w:instrText>
            </w:r>
            <w:r w:rsidR="00885B0F">
              <w:fldChar w:fldCharType="separate"/>
            </w:r>
            <w:r w:rsidRPr="7EB2B7D6" w:rsidR="7EB2B7D6">
              <w:rPr>
                <w:rStyle w:val="Hyperlink"/>
              </w:rPr>
              <w:t>11</w:t>
            </w:r>
            <w:r w:rsidR="00885B0F">
              <w:fldChar w:fldCharType="end"/>
            </w:r>
          </w:hyperlink>
          <w:r w:rsidR="00885B0F">
            <w:fldChar w:fldCharType="end"/>
          </w:r>
        </w:p>
      </w:sdtContent>
    </w:sdt>
    <w:p w:rsidRPr="002A634B" w:rsidR="009B2D16" w:rsidP="009B2D16" w:rsidRDefault="009B2D16" w14:paraId="2FFD33C7" w14:textId="26B48235">
      <w:pPr>
        <w:spacing w:after="160" w:line="259" w:lineRule="auto"/>
        <w:rPr>
          <w:rFonts w:eastAsia="Segoe UI" w:cs="Times New Roman"/>
        </w:rPr>
      </w:pPr>
    </w:p>
    <w:p w:rsidRPr="002A634B" w:rsidR="009B2D16" w:rsidP="009B2D16" w:rsidRDefault="009B2D16" w14:paraId="1FB8232D" w14:textId="77777777">
      <w:pPr>
        <w:spacing w:after="160" w:line="259" w:lineRule="auto"/>
        <w:rPr>
          <w:rFonts w:eastAsia="MS Gothic" w:cs="Times New Roman"/>
          <w:color w:val="472053"/>
          <w:sz w:val="32"/>
          <w:szCs w:val="32"/>
          <w:lang w:val="en-US"/>
        </w:rPr>
      </w:pPr>
      <w:r w:rsidRPr="002A634B">
        <w:rPr>
          <w:rFonts w:eastAsia="Segoe UI" w:cs="Times New Roman"/>
          <w:lang w:val="en-US"/>
        </w:rPr>
        <w:br w:type="page"/>
      </w:r>
    </w:p>
    <w:p w:rsidRPr="002A634B" w:rsidR="009B2D16" w:rsidP="009B2D16" w:rsidRDefault="009B2D16" w14:paraId="762A2C91" w14:textId="77777777">
      <w:pPr>
        <w:keepNext/>
        <w:keepLines/>
        <w:spacing w:before="240" w:after="0" w:line="259" w:lineRule="auto"/>
        <w:outlineLvl w:val="0"/>
        <w:rPr>
          <w:rFonts w:eastAsia="MS Gothic" w:cs="Times New Roman"/>
          <w:color w:val="472053"/>
          <w:sz w:val="32"/>
          <w:szCs w:val="32"/>
        </w:rPr>
      </w:pPr>
      <w:bookmarkStart w:name="_Toc831494197" w:id="0"/>
      <w:r w:rsidRPr="002A634B">
        <w:rPr>
          <w:rFonts w:eastAsia="MS Gothic" w:cs="Times New Roman"/>
          <w:color w:val="472053"/>
          <w:sz w:val="32"/>
          <w:szCs w:val="32"/>
        </w:rPr>
        <w:lastRenderedPageBreak/>
        <w:t>Versiones</w:t>
      </w:r>
      <w:bookmarkEnd w:id="0"/>
    </w:p>
    <w:p w:rsidRPr="002A634B" w:rsidR="009B2D16" w:rsidP="009B2D16" w:rsidRDefault="009B2D16" w14:paraId="4AFCB1DC" w14:textId="77777777">
      <w:pPr>
        <w:spacing w:after="160" w:line="259" w:lineRule="auto"/>
        <w:rPr>
          <w:rFonts w:eastAsia="Segoe UI" w:cs="Times New Roman"/>
        </w:rPr>
      </w:pPr>
    </w:p>
    <w:tbl>
      <w:tblPr>
        <w:tblStyle w:val="Tabladelista3-nfasis11"/>
        <w:tblW w:w="0" w:type="auto"/>
        <w:jc w:val="center"/>
        <w:tblLook w:val="04A0" w:firstRow="1" w:lastRow="0" w:firstColumn="1" w:lastColumn="0" w:noHBand="0" w:noVBand="1"/>
      </w:tblPr>
      <w:tblGrid>
        <w:gridCol w:w="2189"/>
        <w:gridCol w:w="2206"/>
        <w:gridCol w:w="2191"/>
        <w:gridCol w:w="2242"/>
      </w:tblGrid>
      <w:tr w:rsidRPr="002A634B" w:rsidR="003F2A7D" w:rsidTr="009B2D16" w14:paraId="5AC8FC9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37" w:type="dxa"/>
          </w:tcPr>
          <w:p w:rsidRPr="002A634B" w:rsidR="009B2D16" w:rsidP="009B2D16" w:rsidRDefault="009B2D16" w14:paraId="5B401013" w14:textId="77777777">
            <w:pPr>
              <w:jc w:val="center"/>
              <w:rPr>
                <w:rFonts w:eastAsia="Segoe UI" w:cs="Times New Roman"/>
              </w:rPr>
            </w:pPr>
            <w:r w:rsidRPr="002A634B">
              <w:rPr>
                <w:rFonts w:eastAsia="Segoe UI" w:cs="Times New Roman"/>
              </w:rPr>
              <w:t>Autor</w:t>
            </w:r>
          </w:p>
        </w:tc>
        <w:tc>
          <w:tcPr>
            <w:tcW w:w="2337" w:type="dxa"/>
          </w:tcPr>
          <w:p w:rsidRPr="002A634B" w:rsidR="009B2D16" w:rsidP="009B2D16" w:rsidRDefault="009B2D16" w14:paraId="43B589DC" w14:textId="77777777">
            <w:pPr>
              <w:jc w:val="center"/>
              <w:cnfStyle w:val="100000000000" w:firstRow="1" w:lastRow="0" w:firstColumn="0" w:lastColumn="0" w:oddVBand="0" w:evenVBand="0" w:oddHBand="0" w:evenHBand="0" w:firstRowFirstColumn="0" w:firstRowLastColumn="0" w:lastRowFirstColumn="0" w:lastRowLastColumn="0"/>
              <w:rPr>
                <w:rFonts w:eastAsia="Segoe UI" w:cs="Times New Roman"/>
              </w:rPr>
            </w:pPr>
            <w:r w:rsidRPr="002A634B">
              <w:rPr>
                <w:rFonts w:eastAsia="Segoe UI" w:cs="Times New Roman"/>
              </w:rPr>
              <w:t>Versión</w:t>
            </w:r>
          </w:p>
        </w:tc>
        <w:tc>
          <w:tcPr>
            <w:tcW w:w="2338" w:type="dxa"/>
          </w:tcPr>
          <w:p w:rsidRPr="002A634B" w:rsidR="009B2D16" w:rsidP="009B2D16" w:rsidRDefault="009B2D16" w14:paraId="26769869" w14:textId="77777777">
            <w:pPr>
              <w:jc w:val="center"/>
              <w:cnfStyle w:val="100000000000" w:firstRow="1" w:lastRow="0" w:firstColumn="0" w:lastColumn="0" w:oddVBand="0" w:evenVBand="0" w:oddHBand="0" w:evenHBand="0" w:firstRowFirstColumn="0" w:firstRowLastColumn="0" w:lastRowFirstColumn="0" w:lastRowLastColumn="0"/>
              <w:rPr>
                <w:rFonts w:eastAsia="Segoe UI" w:cs="Times New Roman"/>
              </w:rPr>
            </w:pPr>
            <w:r w:rsidRPr="002A634B">
              <w:rPr>
                <w:rFonts w:eastAsia="Segoe UI" w:cs="Times New Roman"/>
              </w:rPr>
              <w:t>Fecha</w:t>
            </w:r>
          </w:p>
        </w:tc>
        <w:tc>
          <w:tcPr>
            <w:tcW w:w="2338" w:type="dxa"/>
          </w:tcPr>
          <w:p w:rsidRPr="002A634B" w:rsidR="009B2D16" w:rsidP="009B2D16" w:rsidRDefault="009B2D16" w14:paraId="2EC1C5AB" w14:textId="77777777">
            <w:pPr>
              <w:jc w:val="center"/>
              <w:cnfStyle w:val="100000000000" w:firstRow="1" w:lastRow="0" w:firstColumn="0" w:lastColumn="0" w:oddVBand="0" w:evenVBand="0" w:oddHBand="0" w:evenHBand="0" w:firstRowFirstColumn="0" w:firstRowLastColumn="0" w:lastRowFirstColumn="0" w:lastRowLastColumn="0"/>
              <w:rPr>
                <w:rFonts w:eastAsia="Segoe UI" w:cs="Times New Roman"/>
              </w:rPr>
            </w:pPr>
            <w:r w:rsidRPr="002A634B">
              <w:rPr>
                <w:rFonts w:eastAsia="Segoe UI" w:cs="Times New Roman"/>
              </w:rPr>
              <w:t>Descripción</w:t>
            </w:r>
          </w:p>
        </w:tc>
      </w:tr>
      <w:tr w:rsidRPr="002A634B" w:rsidR="009B2D16" w:rsidTr="009B2D16" w14:paraId="184FFE9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vAlign w:val="center"/>
          </w:tcPr>
          <w:p w:rsidRPr="002A634B" w:rsidR="009B2D16" w:rsidP="003F2A7D" w:rsidRDefault="00E31A7F" w14:paraId="6B8E69DE" w14:textId="34D3A933">
            <w:pPr>
              <w:rPr>
                <w:rFonts w:eastAsia="Segoe UI" w:cs="Times New Roman"/>
              </w:rPr>
            </w:pPr>
            <w:r>
              <w:rPr>
                <w:rFonts w:eastAsia="Segoe UI" w:cs="Times New Roman"/>
              </w:rPr>
              <w:t>JACP</w:t>
            </w:r>
          </w:p>
        </w:tc>
        <w:tc>
          <w:tcPr>
            <w:tcW w:w="2337" w:type="dxa"/>
            <w:vAlign w:val="center"/>
          </w:tcPr>
          <w:p w:rsidRPr="002A634B" w:rsidR="009B2D16" w:rsidP="009B2D16" w:rsidRDefault="009B2D16" w14:paraId="51805B04" w14:textId="77777777">
            <w:pPr>
              <w:jc w:val="center"/>
              <w:cnfStyle w:val="000000100000" w:firstRow="0" w:lastRow="0" w:firstColumn="0" w:lastColumn="0" w:oddVBand="0" w:evenVBand="0" w:oddHBand="1" w:evenHBand="0" w:firstRowFirstColumn="0" w:firstRowLastColumn="0" w:lastRowFirstColumn="0" w:lastRowLastColumn="0"/>
              <w:rPr>
                <w:rFonts w:eastAsia="Segoe UI" w:cs="Times New Roman"/>
              </w:rPr>
            </w:pPr>
            <w:r w:rsidRPr="002A634B">
              <w:rPr>
                <w:rFonts w:eastAsia="Segoe UI" w:cs="Times New Roman"/>
              </w:rPr>
              <w:t>1.0</w:t>
            </w:r>
          </w:p>
        </w:tc>
        <w:tc>
          <w:tcPr>
            <w:tcW w:w="2338" w:type="dxa"/>
            <w:vAlign w:val="center"/>
          </w:tcPr>
          <w:p w:rsidRPr="002A634B" w:rsidR="009B2D16" w:rsidP="009B2D16" w:rsidRDefault="00E31A7F" w14:paraId="44307B8C" w14:textId="7BA8CB58">
            <w:pPr>
              <w:jc w:val="center"/>
              <w:cnfStyle w:val="000000100000" w:firstRow="0" w:lastRow="0" w:firstColumn="0" w:lastColumn="0" w:oddVBand="0" w:evenVBand="0" w:oddHBand="1" w:evenHBand="0" w:firstRowFirstColumn="0" w:firstRowLastColumn="0" w:lastRowFirstColumn="0" w:lastRowLastColumn="0"/>
              <w:rPr>
                <w:rFonts w:eastAsia="Segoe UI" w:cs="Times New Roman"/>
              </w:rPr>
            </w:pPr>
            <w:r>
              <w:rPr>
                <w:rFonts w:eastAsia="Segoe UI" w:cs="Times New Roman"/>
              </w:rPr>
              <w:t>2023-10-03</w:t>
            </w:r>
          </w:p>
        </w:tc>
        <w:tc>
          <w:tcPr>
            <w:tcW w:w="2338" w:type="dxa"/>
            <w:vAlign w:val="center"/>
          </w:tcPr>
          <w:p w:rsidRPr="002A634B" w:rsidR="009B2D16" w:rsidP="009B2D16" w:rsidRDefault="00E31A7F" w14:paraId="1300948F" w14:textId="45AD9598">
            <w:pPr>
              <w:jc w:val="center"/>
              <w:cnfStyle w:val="000000100000" w:firstRow="0" w:lastRow="0" w:firstColumn="0" w:lastColumn="0" w:oddVBand="0" w:evenVBand="0" w:oddHBand="1" w:evenHBand="0" w:firstRowFirstColumn="0" w:firstRowLastColumn="0" w:lastRowFirstColumn="0" w:lastRowLastColumn="0"/>
              <w:rPr>
                <w:rFonts w:eastAsia="Segoe UI" w:cs="Times New Roman"/>
              </w:rPr>
            </w:pPr>
            <w:r>
              <w:rPr>
                <w:rFonts w:eastAsia="Segoe UI" w:cs="Times New Roman"/>
              </w:rPr>
              <w:t>Documento Inicial</w:t>
            </w:r>
          </w:p>
        </w:tc>
      </w:tr>
      <w:tr w:rsidRPr="002A634B" w:rsidR="00B43D78" w:rsidTr="009B2D16" w14:paraId="51856304" w14:textId="77777777">
        <w:trPr>
          <w:jc w:val="center"/>
        </w:trPr>
        <w:tc>
          <w:tcPr>
            <w:cnfStyle w:val="001000000000" w:firstRow="0" w:lastRow="0" w:firstColumn="1" w:lastColumn="0" w:oddVBand="0" w:evenVBand="0" w:oddHBand="0" w:evenHBand="0" w:firstRowFirstColumn="0" w:firstRowLastColumn="0" w:lastRowFirstColumn="0" w:lastRowLastColumn="0"/>
            <w:tcW w:w="2337" w:type="dxa"/>
            <w:vAlign w:val="center"/>
          </w:tcPr>
          <w:p w:rsidR="00B43D78" w:rsidP="003F2A7D" w:rsidRDefault="00B43D78" w14:paraId="63960C37" w14:textId="21D2F00B">
            <w:pPr>
              <w:rPr>
                <w:rFonts w:eastAsia="Segoe UI" w:cs="Times New Roman"/>
              </w:rPr>
            </w:pPr>
            <w:r>
              <w:rPr>
                <w:rFonts w:eastAsia="Segoe UI" w:cs="Times New Roman"/>
              </w:rPr>
              <w:t>JACP</w:t>
            </w:r>
          </w:p>
        </w:tc>
        <w:tc>
          <w:tcPr>
            <w:tcW w:w="2337" w:type="dxa"/>
            <w:vAlign w:val="center"/>
          </w:tcPr>
          <w:p w:rsidRPr="002A634B" w:rsidR="00B43D78" w:rsidP="009B2D16" w:rsidRDefault="00B43D78" w14:paraId="0E5F8728" w14:textId="7F4DD7AE">
            <w:pPr>
              <w:jc w:val="center"/>
              <w:cnfStyle w:val="000000000000" w:firstRow="0" w:lastRow="0" w:firstColumn="0" w:lastColumn="0" w:oddVBand="0" w:evenVBand="0" w:oddHBand="0" w:evenHBand="0" w:firstRowFirstColumn="0" w:firstRowLastColumn="0" w:lastRowFirstColumn="0" w:lastRowLastColumn="0"/>
              <w:rPr>
                <w:rFonts w:eastAsia="Segoe UI" w:cs="Times New Roman"/>
              </w:rPr>
            </w:pPr>
            <w:r>
              <w:rPr>
                <w:rFonts w:eastAsia="Segoe UI" w:cs="Times New Roman"/>
              </w:rPr>
              <w:t>1.2</w:t>
            </w:r>
          </w:p>
        </w:tc>
        <w:tc>
          <w:tcPr>
            <w:tcW w:w="2338" w:type="dxa"/>
            <w:vAlign w:val="center"/>
          </w:tcPr>
          <w:p w:rsidR="00B43D78" w:rsidP="009B2D16" w:rsidRDefault="00B43D78" w14:paraId="01D0AF99" w14:textId="60BFF2BA">
            <w:pPr>
              <w:jc w:val="center"/>
              <w:cnfStyle w:val="000000000000" w:firstRow="0" w:lastRow="0" w:firstColumn="0" w:lastColumn="0" w:oddVBand="0" w:evenVBand="0" w:oddHBand="0" w:evenHBand="0" w:firstRowFirstColumn="0" w:firstRowLastColumn="0" w:lastRowFirstColumn="0" w:lastRowLastColumn="0"/>
              <w:rPr>
                <w:rFonts w:eastAsia="Segoe UI" w:cs="Times New Roman"/>
              </w:rPr>
            </w:pPr>
            <w:r>
              <w:rPr>
                <w:rFonts w:eastAsia="Segoe UI" w:cs="Times New Roman"/>
              </w:rPr>
              <w:t>2023-10-08</w:t>
            </w:r>
          </w:p>
        </w:tc>
        <w:tc>
          <w:tcPr>
            <w:tcW w:w="2338" w:type="dxa"/>
            <w:vAlign w:val="center"/>
          </w:tcPr>
          <w:p w:rsidRPr="00B43D78" w:rsidR="00B43D78" w:rsidP="009B2D16" w:rsidRDefault="00B43D78" w14:paraId="3DED3E8C" w14:textId="2AED89C4">
            <w:pPr>
              <w:jc w:val="center"/>
              <w:cnfStyle w:val="000000000000" w:firstRow="0" w:lastRow="0" w:firstColumn="0" w:lastColumn="0" w:oddVBand="0" w:evenVBand="0" w:oddHBand="0" w:evenHBand="0" w:firstRowFirstColumn="0" w:firstRowLastColumn="0" w:lastRowFirstColumn="0" w:lastRowLastColumn="0"/>
              <w:rPr>
                <w:rFonts w:eastAsia="Segoe UI" w:cs="Times New Roman"/>
                <w:lang w:val="es-CO"/>
              </w:rPr>
            </w:pPr>
            <w:r w:rsidRPr="00B43D78">
              <w:rPr>
                <w:rFonts w:eastAsia="Segoe UI" w:cs="Times New Roman"/>
                <w:lang w:val="es-CO"/>
              </w:rPr>
              <w:t>Corrección datasources y preguntas pr</w:t>
            </w:r>
            <w:r>
              <w:rPr>
                <w:rFonts w:eastAsia="Segoe UI" w:cs="Times New Roman"/>
                <w:lang w:val="es-CO"/>
              </w:rPr>
              <w:t>actitioner</w:t>
            </w:r>
          </w:p>
        </w:tc>
      </w:tr>
    </w:tbl>
    <w:p w:rsidRPr="00B43D78" w:rsidR="009B2D16" w:rsidP="009B2D16" w:rsidRDefault="009B2D16" w14:paraId="4FE72CD1" w14:textId="77777777">
      <w:pPr>
        <w:spacing w:after="160" w:line="259" w:lineRule="auto"/>
        <w:rPr>
          <w:rFonts w:eastAsia="MS Gothic" w:cs="Times New Roman"/>
          <w:color w:val="472053"/>
          <w:sz w:val="32"/>
          <w:szCs w:val="32"/>
        </w:rPr>
      </w:pPr>
      <w:r w:rsidRPr="00B43D78">
        <w:rPr>
          <w:rFonts w:eastAsia="Segoe UI" w:cs="Times New Roman"/>
        </w:rPr>
        <w:br w:type="page"/>
      </w:r>
    </w:p>
    <w:p w:rsidRPr="002A634B" w:rsidR="009B2D16" w:rsidP="002E0F10" w:rsidRDefault="009B2D16" w14:paraId="72AF23B7" w14:textId="77777777">
      <w:pPr>
        <w:pStyle w:val="Heading1"/>
        <w:rPr>
          <w:rFonts w:eastAsia="MS Gothic"/>
        </w:rPr>
      </w:pPr>
      <w:bookmarkStart w:name="_Toc494609498" w:id="1"/>
      <w:r w:rsidRPr="002A634B">
        <w:rPr>
          <w:rFonts w:eastAsia="MS Gothic"/>
        </w:rPr>
        <w:lastRenderedPageBreak/>
        <w:t>Introducción</w:t>
      </w:r>
      <w:bookmarkEnd w:id="1"/>
    </w:p>
    <w:p w:rsidRPr="002A634B" w:rsidR="009B2D16" w:rsidP="009B2D16" w:rsidRDefault="009B2D16" w14:paraId="43FA22DC" w14:textId="77777777">
      <w:pPr>
        <w:spacing w:after="160" w:line="259" w:lineRule="auto"/>
        <w:rPr>
          <w:rFonts w:eastAsia="Segoe UI" w:cs="Times New Roman"/>
        </w:rPr>
      </w:pPr>
    </w:p>
    <w:p w:rsidR="00C06A79" w:rsidP="00672654" w:rsidRDefault="00E31A7F" w14:paraId="6E1823AB" w14:textId="7209EDC7">
      <w:pPr>
        <w:jc w:val="both"/>
      </w:pPr>
      <w:r>
        <w:t>Las pruebas planteadas en este documento permiten tener un acercamiento a las aptitudes, destrezas y competencias que tienen los aspirantes y/o integrantes del equipo de colaboradores de Information Workers.</w:t>
      </w:r>
    </w:p>
    <w:p w:rsidR="00E31A7F" w:rsidP="00672654" w:rsidRDefault="00E31A7F" w14:paraId="6C211582" w14:textId="5111FEEA">
      <w:pPr>
        <w:jc w:val="both"/>
      </w:pPr>
      <w:r>
        <w:t>Siéntase libre de expresar cualquier duda que tenga en la redacción, alcance de las pruebas y/o herramientas para resolver los retos aquí planteados.</w:t>
      </w:r>
    </w:p>
    <w:p w:rsidRPr="00A66FBB" w:rsidR="00A66FBB" w:rsidP="00672654" w:rsidRDefault="00A66FBB" w14:paraId="3A6D3FFC" w14:textId="67C8D177">
      <w:pPr>
        <w:jc w:val="both"/>
        <w:rPr>
          <w:b/>
          <w:bCs/>
          <w:color w:val="FF0000"/>
        </w:rPr>
      </w:pPr>
      <w:r w:rsidRPr="00A66FBB">
        <w:rPr>
          <w:b/>
          <w:bCs/>
          <w:color w:val="FF0000"/>
        </w:rPr>
        <w:t>Por favor coloque al final de cada ejercicio el tiempo en minutos que le tomó resolverlo.</w:t>
      </w:r>
    </w:p>
    <w:p w:rsidR="00A66FBB" w:rsidP="00672654" w:rsidRDefault="00A66FBB" w14:paraId="0516AA2C" w14:textId="77777777">
      <w:pPr>
        <w:jc w:val="both"/>
      </w:pPr>
    </w:p>
    <w:p w:rsidR="00E31A7F" w:rsidP="00672654" w:rsidRDefault="00E31A7F" w14:paraId="52D33FE8" w14:textId="77777777">
      <w:pPr>
        <w:jc w:val="both"/>
        <w:rPr>
          <w:rFonts w:eastAsia="Segoe UI" w:cs="Times New Roman"/>
        </w:rPr>
      </w:pPr>
      <w:r>
        <w:rPr>
          <w:rFonts w:eastAsia="Segoe UI" w:cs="Times New Roman"/>
        </w:rPr>
        <w:br w:type="page"/>
      </w:r>
    </w:p>
    <w:p w:rsidR="00E31A7F" w:rsidP="002E0F10" w:rsidRDefault="001F721B" w14:paraId="0D2F102B" w14:textId="67676F87">
      <w:pPr>
        <w:pStyle w:val="Heading1"/>
        <w:rPr>
          <w:rFonts w:eastAsia="MS Gothic"/>
        </w:rPr>
      </w:pPr>
      <w:bookmarkStart w:name="_Toc445760345" w:id="2"/>
      <w:r>
        <w:rPr>
          <w:rFonts w:eastAsia="MS Gothic"/>
        </w:rPr>
        <w:lastRenderedPageBreak/>
        <w:t>Business Case</w:t>
      </w:r>
      <w:bookmarkEnd w:id="2"/>
    </w:p>
    <w:p w:rsidRPr="00963950" w:rsidR="00DF0A39" w:rsidP="00334AFA" w:rsidRDefault="00DF0A39" w14:paraId="08A52AFF" w14:textId="783161A1">
      <w:pPr>
        <w:jc w:val="both"/>
        <w:rPr>
          <w:b/>
          <w:bCs/>
        </w:rPr>
      </w:pPr>
      <w:r w:rsidRPr="00963950">
        <w:rPr>
          <w:b/>
          <w:bCs/>
        </w:rPr>
        <w:t>Caso de negocio:</w:t>
      </w:r>
    </w:p>
    <w:p w:rsidR="00DF0A39" w:rsidP="00334AFA" w:rsidRDefault="00DF0A39" w14:paraId="2ACF179B" w14:textId="0F0B8A6E">
      <w:pPr>
        <w:jc w:val="both"/>
      </w:pPr>
      <w:r>
        <w:t xml:space="preserve">Como núcleo familiar, la familia Miranda, ha decidido crear un pequeño archivo de presupuesto en el que administrará los principales gastos </w:t>
      </w:r>
      <w:r w:rsidR="002D0FFA">
        <w:t>del hogar</w:t>
      </w:r>
      <w:r w:rsidR="002E0F10">
        <w:t>.</w:t>
      </w:r>
    </w:p>
    <w:p w:rsidR="002E0F10" w:rsidP="00334AFA" w:rsidRDefault="002E0F10" w14:paraId="239290A6" w14:textId="10002B7C">
      <w:pPr>
        <w:jc w:val="both"/>
      </w:pPr>
      <w:r>
        <w:t>Para esto han decido crear varios libros de Excel</w:t>
      </w:r>
      <w:r w:rsidR="00D3558A">
        <w:t xml:space="preserve"> y unos archivos de texto</w:t>
      </w:r>
      <w:r>
        <w:t>. En el primero estará el presupuesto de la familia. Existen otros tres archivo</w:t>
      </w:r>
      <w:r w:rsidR="00D3558A">
        <w:t>s</w:t>
      </w:r>
      <w:r w:rsidR="006F693B">
        <w:t xml:space="preserve"> de gastos</w:t>
      </w:r>
      <w:r>
        <w:t>, uno por cada miembro de la familia.</w:t>
      </w:r>
    </w:p>
    <w:p w:rsidR="002E0F10" w:rsidP="00334AFA" w:rsidRDefault="002E0F10" w14:paraId="157DE02B" w14:textId="3B7BE4DC">
      <w:pPr>
        <w:jc w:val="both"/>
      </w:pPr>
      <w:r>
        <w:t>A continuación, encontrará una imagen de descriptiva y explicativa de cada fuente de datos:</w:t>
      </w:r>
    </w:p>
    <w:p w:rsidRPr="005C6A7C" w:rsidR="00920C80" w:rsidP="003B2433" w:rsidRDefault="003B2433" w14:paraId="1B078CF6" w14:textId="731AB0A4">
      <w:pPr>
        <w:pStyle w:val="ListParagraph"/>
        <w:numPr>
          <w:ilvl w:val="0"/>
          <w:numId w:val="1"/>
        </w:numPr>
        <w:jc w:val="both"/>
        <w:rPr>
          <w:b/>
          <w:bCs/>
        </w:rPr>
      </w:pPr>
      <w:r w:rsidRPr="005C6A7C">
        <w:rPr>
          <w:b/>
          <w:bCs/>
        </w:rPr>
        <w:t>Formato de presupuesto:</w:t>
      </w:r>
    </w:p>
    <w:p w:rsidR="003B2433" w:rsidP="003B2433" w:rsidRDefault="007560D3" w14:paraId="61F783DB" w14:textId="5F2834D4">
      <w:pPr>
        <w:pStyle w:val="ListParagraph"/>
        <w:numPr>
          <w:ilvl w:val="1"/>
          <w:numId w:val="1"/>
        </w:numPr>
        <w:jc w:val="both"/>
      </w:pPr>
      <w:r>
        <w:t>Como se aprecia en la imagen, en la columna “A” tenemos cada uno de los rubros del presupuesto del hogar.</w:t>
      </w:r>
    </w:p>
    <w:p w:rsidR="007560D3" w:rsidP="003B2433" w:rsidRDefault="007560D3" w14:paraId="247F8900" w14:textId="62D42971">
      <w:pPr>
        <w:pStyle w:val="ListParagraph"/>
        <w:numPr>
          <w:ilvl w:val="1"/>
          <w:numId w:val="1"/>
        </w:numPr>
        <w:jc w:val="both"/>
      </w:pPr>
      <w:r>
        <w:t>En la columna “B”</w:t>
      </w:r>
      <w:r w:rsidR="008D2650">
        <w:t xml:space="preserve"> </w:t>
      </w:r>
      <w:r w:rsidR="7818EBE0">
        <w:t>está</w:t>
      </w:r>
      <w:r w:rsidR="008D2650">
        <w:t xml:space="preserve"> el valor planeado del gasto para cada mes.</w:t>
      </w:r>
    </w:p>
    <w:p w:rsidR="008D2650" w:rsidP="003B2433" w:rsidRDefault="008D2650" w14:paraId="5870B3F1" w14:textId="2E7A3654">
      <w:pPr>
        <w:pStyle w:val="ListParagraph"/>
        <w:numPr>
          <w:ilvl w:val="1"/>
          <w:numId w:val="1"/>
        </w:numPr>
        <w:jc w:val="both"/>
      </w:pPr>
      <w:r>
        <w:t xml:space="preserve">La columna “C” representa el gasto real de cada rublo. </w:t>
      </w:r>
    </w:p>
    <w:p w:rsidR="007560D3" w:rsidP="003B2433" w:rsidRDefault="007560D3" w14:paraId="48C42379" w14:textId="0E96EDD2">
      <w:pPr>
        <w:pStyle w:val="ListParagraph"/>
        <w:numPr>
          <w:ilvl w:val="1"/>
          <w:numId w:val="1"/>
        </w:numPr>
        <w:jc w:val="both"/>
      </w:pPr>
      <w:r>
        <w:t>Cada hoja del libr</w:t>
      </w:r>
      <w:r w:rsidR="004F7FF2">
        <w:t xml:space="preserve">o corresponde al mes </w:t>
      </w:r>
      <w:r w:rsidR="00BD4847">
        <w:t>del presupuesto. Recuerde cargar en cada hoja solo los gastos correspondientes al mes en curso.</w:t>
      </w:r>
    </w:p>
    <w:p w:rsidR="00920C80" w:rsidP="00334AFA" w:rsidRDefault="00653A93" w14:paraId="1AA8C02C" w14:textId="5641C880">
      <w:pPr>
        <w:jc w:val="both"/>
      </w:pPr>
      <w:r>
        <w:rPr>
          <w:noProof/>
        </w:rPr>
        <w:drawing>
          <wp:inline distT="0" distB="0" distL="0" distR="0" wp14:anchorId="34B5B942" wp14:editId="18B04320">
            <wp:extent cx="5612130" cy="3119120"/>
            <wp:effectExtent l="0" t="0" r="7620" b="5080"/>
            <wp:docPr id="4" name="Picture 4"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spreadsheet&#10;&#10;Description automatically generated"/>
                    <pic:cNvPicPr/>
                  </pic:nvPicPr>
                  <pic:blipFill>
                    <a:blip r:embed="rId13"/>
                    <a:stretch>
                      <a:fillRect/>
                    </a:stretch>
                  </pic:blipFill>
                  <pic:spPr>
                    <a:xfrm>
                      <a:off x="0" y="0"/>
                      <a:ext cx="5612130" cy="3119120"/>
                    </a:xfrm>
                    <a:prstGeom prst="rect">
                      <a:avLst/>
                    </a:prstGeom>
                  </pic:spPr>
                </pic:pic>
              </a:graphicData>
            </a:graphic>
          </wp:inline>
        </w:drawing>
      </w:r>
    </w:p>
    <w:p w:rsidRPr="00483F49" w:rsidR="00AA2E0E" w:rsidP="00AA2E0E" w:rsidRDefault="00AA2E0E" w14:paraId="13114ED2" w14:textId="5B0CD868">
      <w:pPr>
        <w:pStyle w:val="ListParagraph"/>
        <w:numPr>
          <w:ilvl w:val="0"/>
          <w:numId w:val="1"/>
        </w:numPr>
        <w:jc w:val="both"/>
        <w:rPr>
          <w:b/>
          <w:bCs/>
        </w:rPr>
      </w:pPr>
      <w:r w:rsidRPr="00483F49">
        <w:rPr>
          <w:b/>
          <w:bCs/>
        </w:rPr>
        <w:t>Formatos de Gastos:</w:t>
      </w:r>
    </w:p>
    <w:p w:rsidR="00AA2E0E" w:rsidP="00AA2E0E" w:rsidRDefault="00AA2E0E" w14:paraId="16D70166" w14:textId="1DF21C62">
      <w:pPr>
        <w:pStyle w:val="ListParagraph"/>
        <w:jc w:val="both"/>
      </w:pPr>
      <w:r>
        <w:t>Existen dos posibles formatos de gastos. El padre y la madre están llenando la información en archivos de texto CSV, cada columna se encuentra separada por</w:t>
      </w:r>
      <w:r w:rsidR="2110ACBF">
        <w:t xml:space="preserve"> </w:t>
      </w:r>
      <w:r w:rsidR="00530FB8">
        <w:t xml:space="preserve">punto y </w:t>
      </w:r>
      <w:r>
        <w:t>coma</w:t>
      </w:r>
      <w:r w:rsidR="005F2EAB">
        <w:t xml:space="preserve"> y el hijo </w:t>
      </w:r>
      <w:r w:rsidR="005F2EAB">
        <w:lastRenderedPageBreak/>
        <w:t>que es más diestro con los computadores, utiliza Excel para cargar la información de sus gastos.</w:t>
      </w:r>
    </w:p>
    <w:p w:rsidR="005F2EAB" w:rsidP="00AA2E0E" w:rsidRDefault="005F2EAB" w14:paraId="0395515F" w14:textId="125F5DD1">
      <w:pPr>
        <w:pStyle w:val="ListParagraph"/>
        <w:jc w:val="both"/>
      </w:pPr>
    </w:p>
    <w:p w:rsidR="005F2EAB" w:rsidP="00EB107A" w:rsidRDefault="00EB107A" w14:paraId="6F9EC628" w14:textId="12AE5E02">
      <w:pPr>
        <w:pStyle w:val="ListParagraph"/>
        <w:numPr>
          <w:ilvl w:val="1"/>
          <w:numId w:val="1"/>
        </w:numPr>
        <w:jc w:val="both"/>
      </w:pPr>
      <w:r>
        <w:t>Formato CSV de la información de los gastos:</w:t>
      </w:r>
    </w:p>
    <w:p w:rsidR="00EB107A" w:rsidP="00EB107A" w:rsidRDefault="004A7C61" w14:paraId="465935CA" w14:textId="2D59DB3C">
      <w:pPr>
        <w:pStyle w:val="ListParagraph"/>
        <w:ind w:left="1440"/>
        <w:jc w:val="both"/>
      </w:pPr>
      <w:r>
        <w:t xml:space="preserve">Los padres </w:t>
      </w:r>
      <w:r w:rsidR="00C71AD8">
        <w:t>llevan sus gastos en un formato como el que se muestra a continuación</w:t>
      </w:r>
      <w:r w:rsidR="00EC1BCC">
        <w:t>:</w:t>
      </w:r>
    </w:p>
    <w:p w:rsidR="00EC1BCC" w:rsidP="00EB107A" w:rsidRDefault="00533993" w14:paraId="6B3C5F24" w14:textId="43659B66">
      <w:pPr>
        <w:pStyle w:val="ListParagraph"/>
        <w:ind w:left="1440"/>
        <w:jc w:val="both"/>
      </w:pPr>
      <w:r>
        <w:rPr>
          <w:noProof/>
        </w:rPr>
        <w:drawing>
          <wp:inline distT="0" distB="0" distL="0" distR="0" wp14:anchorId="12603FCF" wp14:editId="117C94C9">
            <wp:extent cx="2857500" cy="809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57500" cy="809625"/>
                    </a:xfrm>
                    <a:prstGeom prst="rect">
                      <a:avLst/>
                    </a:prstGeom>
                  </pic:spPr>
                </pic:pic>
              </a:graphicData>
            </a:graphic>
          </wp:inline>
        </w:drawing>
      </w:r>
    </w:p>
    <w:p w:rsidR="00533993" w:rsidP="00EB107A" w:rsidRDefault="0019407A" w14:paraId="2C077BF0" w14:textId="6397E3F6">
      <w:pPr>
        <w:pStyle w:val="ListParagraph"/>
        <w:ind w:left="1440"/>
        <w:jc w:val="both"/>
      </w:pPr>
      <w:r>
        <w:rPr>
          <w:noProof/>
        </w:rPr>
        <w:drawing>
          <wp:inline distT="0" distB="0" distL="0" distR="0" wp14:anchorId="2CA68C8C" wp14:editId="748313B4">
            <wp:extent cx="4562475" cy="2038608"/>
            <wp:effectExtent l="0" t="0" r="0" b="0"/>
            <wp:docPr id="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Description automatically generated"/>
                    <pic:cNvPicPr/>
                  </pic:nvPicPr>
                  <pic:blipFill>
                    <a:blip r:embed="rId15"/>
                    <a:stretch>
                      <a:fillRect/>
                    </a:stretch>
                  </pic:blipFill>
                  <pic:spPr>
                    <a:xfrm>
                      <a:off x="0" y="0"/>
                      <a:ext cx="4574463" cy="2043965"/>
                    </a:xfrm>
                    <a:prstGeom prst="rect">
                      <a:avLst/>
                    </a:prstGeom>
                  </pic:spPr>
                </pic:pic>
              </a:graphicData>
            </a:graphic>
          </wp:inline>
        </w:drawing>
      </w:r>
    </w:p>
    <w:p w:rsidR="00270CA5" w:rsidP="00AC1F9F" w:rsidRDefault="002F5325" w14:paraId="071F9D85" w14:textId="77777777">
      <w:pPr>
        <w:pStyle w:val="ListParagraph"/>
        <w:numPr>
          <w:ilvl w:val="0"/>
          <w:numId w:val="2"/>
        </w:numPr>
        <w:jc w:val="both"/>
      </w:pPr>
      <w:r>
        <w:t xml:space="preserve">El formato está compuesto por 5 </w:t>
      </w:r>
      <w:r w:rsidR="00721505">
        <w:t>columnas, la</w:t>
      </w:r>
      <w:r>
        <w:t xml:space="preserve"> primera columna le indicará la fecha en que se realizó el gasto</w:t>
      </w:r>
      <w:r w:rsidR="00270CA5">
        <w:t>.</w:t>
      </w:r>
    </w:p>
    <w:p w:rsidR="0019407A" w:rsidP="00AC1F9F" w:rsidRDefault="002F5325" w14:paraId="55115312" w14:textId="4052EBE0">
      <w:pPr>
        <w:pStyle w:val="ListParagraph"/>
        <w:numPr>
          <w:ilvl w:val="0"/>
          <w:numId w:val="2"/>
        </w:numPr>
        <w:jc w:val="both"/>
      </w:pPr>
      <w:r>
        <w:t xml:space="preserve">la segunda es una descripción </w:t>
      </w:r>
      <w:r w:rsidR="00235DCF">
        <w:t xml:space="preserve">detallada </w:t>
      </w:r>
      <w:r>
        <w:t>del gasto.</w:t>
      </w:r>
    </w:p>
    <w:p w:rsidR="002F5325" w:rsidP="00AC1F9F" w:rsidRDefault="002F5325" w14:paraId="22D9CF08" w14:textId="38B64121">
      <w:pPr>
        <w:pStyle w:val="ListParagraph"/>
        <w:numPr>
          <w:ilvl w:val="0"/>
          <w:numId w:val="2"/>
        </w:numPr>
        <w:jc w:val="both"/>
      </w:pPr>
      <w:r>
        <w:t xml:space="preserve">La </w:t>
      </w:r>
      <w:r w:rsidR="00E76062">
        <w:t>tercera columna contiene el valor del movimiento.</w:t>
      </w:r>
    </w:p>
    <w:p w:rsidR="00E76062" w:rsidP="00AC1F9F" w:rsidRDefault="00E76062" w14:paraId="42ED5678" w14:textId="4042925E">
      <w:pPr>
        <w:pStyle w:val="ListParagraph"/>
        <w:numPr>
          <w:ilvl w:val="0"/>
          <w:numId w:val="2"/>
        </w:numPr>
        <w:jc w:val="both"/>
      </w:pPr>
      <w:r>
        <w:t>La cuarta columna contiene el medio de pago (efectivo, tarjeta débito o tarjeta crédito).</w:t>
      </w:r>
    </w:p>
    <w:p w:rsidR="00E76062" w:rsidP="00AC1F9F" w:rsidRDefault="00961F41" w14:paraId="54F5F7BD" w14:textId="0E097772">
      <w:pPr>
        <w:pStyle w:val="ListParagraph"/>
        <w:numPr>
          <w:ilvl w:val="0"/>
          <w:numId w:val="2"/>
        </w:numPr>
        <w:jc w:val="both"/>
      </w:pPr>
      <w:r>
        <w:t>La quinta columna, será la que debe usar para cruzar los gastos con la hoja de presupuesto.</w:t>
      </w:r>
    </w:p>
    <w:p w:rsidR="00961F41" w:rsidP="00961F41" w:rsidRDefault="00721505" w14:paraId="30A6BADF" w14:textId="4138B462">
      <w:pPr>
        <w:pStyle w:val="ListParagraph"/>
        <w:numPr>
          <w:ilvl w:val="1"/>
          <w:numId w:val="1"/>
        </w:numPr>
        <w:jc w:val="both"/>
      </w:pPr>
      <w:r>
        <w:t>Formato XLSX de la información de gastos del hijo</w:t>
      </w:r>
      <w:r w:rsidR="0029333D">
        <w:t>:</w:t>
      </w:r>
    </w:p>
    <w:p w:rsidR="00721505" w:rsidP="00721505" w:rsidRDefault="00721505" w14:paraId="428AA819" w14:textId="55D3AA16">
      <w:pPr>
        <w:pStyle w:val="ListParagraph"/>
        <w:ind w:left="1440"/>
        <w:jc w:val="both"/>
      </w:pPr>
      <w:r>
        <w:t>El hijo lleva sus gastos en el siguiente formato:</w:t>
      </w:r>
    </w:p>
    <w:p w:rsidR="00721505" w:rsidP="00E079C9" w:rsidRDefault="002F17D9" w14:paraId="3430FC10" w14:textId="58849A22">
      <w:pPr>
        <w:pStyle w:val="ListParagraph"/>
        <w:ind w:left="1440"/>
        <w:jc w:val="center"/>
      </w:pPr>
      <w:r>
        <w:rPr>
          <w:noProof/>
        </w:rPr>
        <w:drawing>
          <wp:inline distT="0" distB="0" distL="0" distR="0" wp14:anchorId="2366BA63" wp14:editId="19664851">
            <wp:extent cx="4161892" cy="1299709"/>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a:stretch>
                      <a:fillRect/>
                    </a:stretch>
                  </pic:blipFill>
                  <pic:spPr>
                    <a:xfrm>
                      <a:off x="0" y="0"/>
                      <a:ext cx="4199955" cy="1311596"/>
                    </a:xfrm>
                    <a:prstGeom prst="rect">
                      <a:avLst/>
                    </a:prstGeom>
                  </pic:spPr>
                </pic:pic>
              </a:graphicData>
            </a:graphic>
          </wp:inline>
        </w:drawing>
      </w:r>
    </w:p>
    <w:p w:rsidR="00503D82" w:rsidP="00503D82" w:rsidRDefault="00503D82" w14:paraId="72DF9BE1" w14:textId="77777777">
      <w:pPr>
        <w:pStyle w:val="ListParagraph"/>
        <w:numPr>
          <w:ilvl w:val="0"/>
          <w:numId w:val="2"/>
        </w:numPr>
        <w:jc w:val="both"/>
      </w:pPr>
      <w:r>
        <w:lastRenderedPageBreak/>
        <w:t>El formato está compuesto por 5 columnas, la primera columna le indicará la fecha en que se realizó el gasto, la segunda es una descripción del gasto que no importa en este ejercicio.</w:t>
      </w:r>
    </w:p>
    <w:p w:rsidR="00503D82" w:rsidP="00503D82" w:rsidRDefault="00503D82" w14:paraId="076C0D9D" w14:textId="77777777">
      <w:pPr>
        <w:pStyle w:val="ListParagraph"/>
        <w:numPr>
          <w:ilvl w:val="0"/>
          <w:numId w:val="2"/>
        </w:numPr>
        <w:jc w:val="both"/>
      </w:pPr>
      <w:r>
        <w:t>La tercera columna contiene el valor del movimiento.</w:t>
      </w:r>
    </w:p>
    <w:p w:rsidR="00503D82" w:rsidP="00503D82" w:rsidRDefault="00503D82" w14:paraId="5752F1B6" w14:textId="77777777">
      <w:pPr>
        <w:pStyle w:val="ListParagraph"/>
        <w:numPr>
          <w:ilvl w:val="0"/>
          <w:numId w:val="2"/>
        </w:numPr>
        <w:jc w:val="both"/>
      </w:pPr>
      <w:r>
        <w:t>La cuarta columna contiene el medio de pago (efectivo, tarjeta débito o tarjeta crédito).</w:t>
      </w:r>
    </w:p>
    <w:p w:rsidR="00503D82" w:rsidP="00503D82" w:rsidRDefault="00503D82" w14:paraId="240FBD5E" w14:textId="77777777">
      <w:pPr>
        <w:pStyle w:val="ListParagraph"/>
        <w:numPr>
          <w:ilvl w:val="0"/>
          <w:numId w:val="2"/>
        </w:numPr>
        <w:jc w:val="both"/>
      </w:pPr>
      <w:r>
        <w:t xml:space="preserve">La quinta columna, será la que debe usar para cruzar los gastos con la hoja de presupuesto. </w:t>
      </w:r>
    </w:p>
    <w:p w:rsidR="004F07FE" w:rsidRDefault="004F07FE" w14:paraId="0FB0BC90" w14:textId="0E8C811B">
      <w:r>
        <w:br w:type="page"/>
      </w:r>
    </w:p>
    <w:p w:rsidR="00D3558A" w:rsidP="00DA1E91" w:rsidRDefault="00DA1E91" w14:paraId="7E32830A" w14:textId="7FC52FA0">
      <w:pPr>
        <w:pStyle w:val="Heading1"/>
      </w:pPr>
      <w:bookmarkStart w:name="_Toc2091191759" w:id="3"/>
      <w:r>
        <w:lastRenderedPageBreak/>
        <w:t>Builder</w:t>
      </w:r>
      <w:r w:rsidR="5602B1D1">
        <w:t xml:space="preserve"> Apprentice</w:t>
      </w:r>
      <w:bookmarkEnd w:id="3"/>
    </w:p>
    <w:p w:rsidR="006A6BC6" w:rsidP="00D01EE3" w:rsidRDefault="0077425A" w14:paraId="7A5564DF" w14:textId="4DC62167">
      <w:pPr>
        <w:spacing w:line="240" w:lineRule="auto"/>
      </w:pPr>
      <w:r>
        <w:rPr>
          <w:noProof/>
        </w:rPr>
        <mc:AlternateContent>
          <mc:Choice Requires="wps">
            <w:drawing>
              <wp:anchor distT="45720" distB="45720" distL="114300" distR="114300" simplePos="0" relativeHeight="251660288" behindDoc="0" locked="0" layoutInCell="1" allowOverlap="1" wp14:anchorId="44FC3A91" wp14:editId="0B06CF89">
                <wp:simplePos x="0" y="0"/>
                <wp:positionH relativeFrom="column">
                  <wp:align>center</wp:align>
                </wp:positionH>
                <wp:positionV relativeFrom="paragraph">
                  <wp:posOffset>182880</wp:posOffset>
                </wp:positionV>
                <wp:extent cx="2360930" cy="1404620"/>
                <wp:effectExtent l="0" t="0" r="22225"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Pr="00C6166D" w:rsidR="0077425A" w:rsidRDefault="0077425A" w14:paraId="75B6AB04" w14:textId="1B04EE8A">
                            <w:pPr>
                              <w:rPr>
                                <w:b/>
                                <w:bCs/>
                              </w:rPr>
                            </w:pPr>
                            <w:r w:rsidRPr="00C6166D">
                              <w:rPr>
                                <w:b/>
                                <w:bCs/>
                              </w:rPr>
                              <w:t xml:space="preserve">Por favor coloque los tiempos </w:t>
                            </w:r>
                            <w:r w:rsidRPr="00C6166D" w:rsidR="00E56C3C">
                              <w:rPr>
                                <w:b/>
                                <w:bCs/>
                              </w:rPr>
                              <w:t xml:space="preserve">que le tomó resolver cada pregunta. Anexe a vuelta de correo </w:t>
                            </w:r>
                            <w:r w:rsidRPr="00C6166D" w:rsidR="00C6166D">
                              <w:rPr>
                                <w:b/>
                                <w:bCs/>
                              </w:rPr>
                              <w:t>los objetos generados como scripts, tableros y/o notebooks.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4FC3A91">
                <v:stroke joinstyle="miter"/>
                <v:path gradientshapeok="t" o:connecttype="rect"/>
              </v:shapetype>
              <v:shape id="Text Box 2" style="position:absolute;margin-left:0;margin-top:14.4pt;width:185.9pt;height:110.6pt;z-index:25166028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fit-shape-to-text:t">
                  <w:txbxContent>
                    <w:p w:rsidRPr="00C6166D" w:rsidR="0077425A" w:rsidRDefault="0077425A" w14:paraId="75B6AB04" w14:textId="1B04EE8A">
                      <w:pPr>
                        <w:rPr>
                          <w:b/>
                          <w:bCs/>
                        </w:rPr>
                      </w:pPr>
                      <w:r w:rsidRPr="00C6166D">
                        <w:rPr>
                          <w:b/>
                          <w:bCs/>
                        </w:rPr>
                        <w:t xml:space="preserve">Por favor coloque los tiempos </w:t>
                      </w:r>
                      <w:r w:rsidRPr="00C6166D" w:rsidR="00E56C3C">
                        <w:rPr>
                          <w:b/>
                          <w:bCs/>
                        </w:rPr>
                        <w:t xml:space="preserve">que le tomó resolver cada pregunta. Anexe a vuelta de correo </w:t>
                      </w:r>
                      <w:r w:rsidRPr="00C6166D" w:rsidR="00C6166D">
                        <w:rPr>
                          <w:b/>
                          <w:bCs/>
                        </w:rPr>
                        <w:t>los objetos generados como scripts, tableros y/o notebooks.</w:t>
                      </w:r>
                    </w:p>
                  </w:txbxContent>
                </v:textbox>
                <w10:wrap type="topAndBottom"/>
              </v:shape>
            </w:pict>
          </mc:Fallback>
        </mc:AlternateContent>
      </w:r>
    </w:p>
    <w:p w:rsidR="0088537E" w:rsidP="00D01EE3" w:rsidRDefault="00555B0E" w14:paraId="7A8C8AE1" w14:textId="12BE0C2B">
      <w:pPr>
        <w:spacing w:line="240" w:lineRule="auto"/>
        <w:jc w:val="both"/>
      </w:pPr>
      <w:r>
        <w:t>La siguiente prueba contiene dos secciones</w:t>
      </w:r>
      <w:r w:rsidR="00DB54D1">
        <w:t xml:space="preserve">, Basic y Beyond, </w:t>
      </w:r>
      <w:r w:rsidR="0081683D">
        <w:t>considere</w:t>
      </w:r>
      <w:r w:rsidR="00DB54D1">
        <w:t xml:space="preserve"> resolver mínimo la </w:t>
      </w:r>
      <w:r w:rsidR="0081683D">
        <w:t xml:space="preserve">sección Basic, la sección Beyond </w:t>
      </w:r>
      <w:r w:rsidR="00B07C11">
        <w:t>otorgara puntos extras en la calificación de la prueba.</w:t>
      </w:r>
    </w:p>
    <w:p w:rsidR="006A6BC6" w:rsidP="006A6BC6" w:rsidRDefault="006A6BC6" w14:paraId="50098563" w14:textId="77777777">
      <w:pPr>
        <w:jc w:val="both"/>
      </w:pPr>
      <w:r>
        <w:t>Utilizando la herramienta que conozca, resuelva las siguientes preguntas. La siguiente prueba se desarrollará solo para el mes de SEPTIEMBRE:</w:t>
      </w:r>
    </w:p>
    <w:p w:rsidR="00B51F05" w:rsidP="00F8393F" w:rsidRDefault="00B51F05" w14:paraId="196E9DA7" w14:textId="209C8B2E">
      <w:pPr>
        <w:pStyle w:val="Heading2"/>
        <w:jc w:val="both"/>
      </w:pPr>
      <w:bookmarkStart w:name="_Toc1485856287" w:id="4"/>
      <w:r>
        <w:t>Basic</w:t>
      </w:r>
      <w:bookmarkEnd w:id="4"/>
    </w:p>
    <w:p w:rsidR="00B43D78" w:rsidP="00B43D78" w:rsidRDefault="00B43D78" w14:paraId="56D0C8E8" w14:textId="77777777">
      <w:pPr>
        <w:pStyle w:val="ListParagraph"/>
        <w:numPr>
          <w:ilvl w:val="0"/>
          <w:numId w:val="3"/>
        </w:numPr>
        <w:jc w:val="both"/>
      </w:pPr>
      <w:r>
        <w:t xml:space="preserve">El objetivo de esta primera prueba es que obtenga la información de los diferentes archivos de gastos de cada miembro de la familia, y haga la sumatoria en el correspondiente campo de la fila C, cruzando por el nombre del rubro. </w:t>
      </w:r>
    </w:p>
    <w:p w:rsidR="00B43D78" w:rsidP="00B43D78" w:rsidRDefault="00B43D78" w14:paraId="15AE3F2C" w14:textId="77777777">
      <w:pPr>
        <w:pStyle w:val="ListParagraph"/>
        <w:numPr>
          <w:ilvl w:val="0"/>
          <w:numId w:val="3"/>
        </w:numPr>
        <w:jc w:val="both"/>
      </w:pPr>
      <w:r>
        <w:t>Recuerde que deberá consolidar, la información de los miembros de la familia.</w:t>
      </w:r>
    </w:p>
    <w:p w:rsidR="00B43D78" w:rsidP="00B43D78" w:rsidRDefault="00B43D78" w14:paraId="7D274D69" w14:textId="77777777">
      <w:pPr>
        <w:pStyle w:val="ListParagraph"/>
        <w:numPr>
          <w:ilvl w:val="0"/>
          <w:numId w:val="3"/>
        </w:numPr>
        <w:jc w:val="both"/>
      </w:pPr>
      <w:r>
        <w:t>¿Al cargar todos los gastos relacionados a los rubros, cual es el resultado de la ejecución presupuestal?</w:t>
      </w:r>
    </w:p>
    <w:p w:rsidR="00B43D78" w:rsidP="00B43D78" w:rsidRDefault="00B43D78" w14:paraId="7229F475" w14:textId="77777777">
      <w:pPr>
        <w:pStyle w:val="ListParagraph"/>
        <w:numPr>
          <w:ilvl w:val="0"/>
          <w:numId w:val="3"/>
        </w:numPr>
        <w:jc w:val="both"/>
      </w:pPr>
      <w:r>
        <w:t>¿Cuánto dinero gana la familia al mes?</w:t>
      </w:r>
    </w:p>
    <w:p w:rsidR="00B43D78" w:rsidP="00B43D78" w:rsidRDefault="00B43D78" w14:paraId="2359268A" w14:textId="77777777">
      <w:pPr>
        <w:pStyle w:val="ListParagraph"/>
        <w:numPr>
          <w:ilvl w:val="0"/>
          <w:numId w:val="3"/>
        </w:numPr>
        <w:jc w:val="both"/>
      </w:pPr>
      <w:r>
        <w:t>¿Cuánto dinero gasto la familia al mes?</w:t>
      </w:r>
    </w:p>
    <w:p w:rsidR="00B43D78" w:rsidP="00B43D78" w:rsidRDefault="00B43D78" w14:paraId="5732DFC8" w14:textId="77777777">
      <w:pPr>
        <w:pStyle w:val="ListParagraph"/>
        <w:numPr>
          <w:ilvl w:val="0"/>
          <w:numId w:val="3"/>
        </w:numPr>
        <w:jc w:val="both"/>
      </w:pPr>
      <w:r>
        <w:t xml:space="preserve">¿Está quedando suficiente dinero para ahorrar? </w:t>
      </w:r>
    </w:p>
    <w:p w:rsidR="00B43D78" w:rsidP="00B43D78" w:rsidRDefault="00B43D78" w14:paraId="3D8D825E" w14:textId="77777777">
      <w:pPr>
        <w:pStyle w:val="ListParagraph"/>
        <w:numPr>
          <w:ilvl w:val="0"/>
          <w:numId w:val="3"/>
        </w:numPr>
        <w:jc w:val="both"/>
      </w:pPr>
      <w:r>
        <w:t>¿Cuál es el top tres, de los rubros que están gastando más dinero del presupuestado?</w:t>
      </w:r>
    </w:p>
    <w:p w:rsidR="00B43D78" w:rsidP="00B43D78" w:rsidRDefault="00B43D78" w14:paraId="3CBBD567" w14:textId="77777777">
      <w:pPr>
        <w:pStyle w:val="ListParagraph"/>
        <w:numPr>
          <w:ilvl w:val="0"/>
          <w:numId w:val="3"/>
        </w:numPr>
        <w:jc w:val="both"/>
      </w:pPr>
      <w:r>
        <w:t>¿Cuál es el tipo de pago preferido de cada miembro de la familia?</w:t>
      </w:r>
    </w:p>
    <w:p w:rsidR="00551330" w:rsidP="00B43D78" w:rsidRDefault="00551330" w14:paraId="60289D41" w14:textId="0D88DE9C">
      <w:pPr>
        <w:pStyle w:val="ListParagraph"/>
        <w:jc w:val="both"/>
      </w:pPr>
    </w:p>
    <w:p w:rsidR="00B51F05" w:rsidP="00F8393F" w:rsidRDefault="00B51F05" w14:paraId="0E087C12" w14:textId="410456BB">
      <w:pPr>
        <w:jc w:val="both"/>
      </w:pPr>
    </w:p>
    <w:p w:rsidR="00B51F05" w:rsidP="00F8393F" w:rsidRDefault="00B51F05" w14:paraId="5E8021AB" w14:textId="15D6C6C6">
      <w:pPr>
        <w:pStyle w:val="Heading2"/>
        <w:jc w:val="both"/>
      </w:pPr>
      <w:bookmarkStart w:name="_Toc1151070114" w:id="5"/>
      <w:r>
        <w:t>Beyond</w:t>
      </w:r>
      <w:bookmarkEnd w:id="5"/>
    </w:p>
    <w:p w:rsidR="00B51F05" w:rsidP="00F8393F" w:rsidRDefault="00F12967" w14:paraId="6B945845" w14:textId="4F6858B3">
      <w:pPr>
        <w:pStyle w:val="ListParagraph"/>
        <w:numPr>
          <w:ilvl w:val="0"/>
          <w:numId w:val="4"/>
        </w:numPr>
        <w:jc w:val="both"/>
      </w:pPr>
      <w:r>
        <w:t xml:space="preserve">Cree un modelo de datos en la tecnología que conozca para </w:t>
      </w:r>
      <w:r w:rsidR="00F73BC9">
        <w:t>almacenar la información de los presupuestos y los gastos de los familiares.</w:t>
      </w:r>
    </w:p>
    <w:p w:rsidR="00AF4F52" w:rsidP="00F8393F" w:rsidRDefault="00C7580E" w14:paraId="711FB247" w14:textId="055E985A">
      <w:pPr>
        <w:pStyle w:val="ListParagraph"/>
        <w:numPr>
          <w:ilvl w:val="0"/>
          <w:numId w:val="4"/>
        </w:numPr>
        <w:jc w:val="both"/>
      </w:pPr>
      <w:r>
        <w:t>¿</w:t>
      </w:r>
      <w:r w:rsidR="00AF4F52">
        <w:t xml:space="preserve">Porque utilizaría este tipo de modelo de datos y/o </w:t>
      </w:r>
      <w:r>
        <w:t>almacenamiento?</w:t>
      </w:r>
      <w:r w:rsidR="00AF4F52">
        <w:t xml:space="preserve"> Justifique</w:t>
      </w:r>
      <w:r>
        <w:t xml:space="preserve"> ampliamente</w:t>
      </w:r>
      <w:r w:rsidR="00AF4F52">
        <w:t xml:space="preserve"> su respuesta.</w:t>
      </w:r>
    </w:p>
    <w:p w:rsidRPr="00B51F05" w:rsidR="00AF4F52" w:rsidP="00F8393F" w:rsidRDefault="00AF4F52" w14:paraId="1F132E20" w14:textId="77777777">
      <w:pPr>
        <w:pStyle w:val="ListParagraph"/>
        <w:jc w:val="both"/>
      </w:pPr>
    </w:p>
    <w:p w:rsidR="00AF4F52" w:rsidRDefault="00AF4F52" w14:paraId="2D93A7B6" w14:textId="74469FF2">
      <w:pPr>
        <w:rPr>
          <w:rFonts w:eastAsia="MS Gothic" w:cs="Times New Roman"/>
          <w:color w:val="472053"/>
          <w:sz w:val="32"/>
          <w:szCs w:val="32"/>
        </w:rPr>
      </w:pPr>
      <w:r>
        <w:rPr>
          <w:rFonts w:eastAsia="MS Gothic" w:cs="Times New Roman"/>
          <w:color w:val="472053"/>
          <w:sz w:val="32"/>
          <w:szCs w:val="32"/>
        </w:rPr>
        <w:lastRenderedPageBreak/>
        <w:br w:type="page"/>
      </w:r>
    </w:p>
    <w:p w:rsidR="00AF4F52" w:rsidP="00AF4F52" w:rsidRDefault="00AF4F52" w14:paraId="5B55221C" w14:textId="3412098D">
      <w:pPr>
        <w:pStyle w:val="Heading1"/>
        <w:rPr>
          <w:lang w:val="en-US"/>
        </w:rPr>
      </w:pPr>
      <w:bookmarkStart w:name="_Toc270512919" w:id="6"/>
      <w:r w:rsidRPr="00D920DC">
        <w:rPr>
          <w:lang w:val="en-US"/>
        </w:rPr>
        <w:lastRenderedPageBreak/>
        <w:t>Rookie Builder</w:t>
      </w:r>
      <w:r w:rsidRPr="00D920DC" w:rsidR="00D920DC">
        <w:rPr>
          <w:lang w:val="en-US"/>
        </w:rPr>
        <w:t xml:space="preserve"> (Power BI / S</w:t>
      </w:r>
      <w:r w:rsidR="00D920DC">
        <w:rPr>
          <w:lang w:val="en-US"/>
        </w:rPr>
        <w:t>QL Server)</w:t>
      </w:r>
      <w:bookmarkEnd w:id="6"/>
    </w:p>
    <w:p w:rsidRPr="00B43D78" w:rsidR="003B69F2" w:rsidP="00D01EE3" w:rsidRDefault="003B69F2" w14:paraId="1310676F" w14:textId="77777777">
      <w:pPr>
        <w:spacing w:line="240" w:lineRule="auto"/>
        <w:jc w:val="both"/>
        <w:rPr>
          <w:lang w:val="en-US"/>
        </w:rPr>
      </w:pPr>
    </w:p>
    <w:p w:rsidRPr="003B69F2" w:rsidR="003B69F2" w:rsidP="00D01EE3" w:rsidRDefault="003B69F2" w14:paraId="33052A8F" w14:textId="2BE83EDD">
      <w:pPr>
        <w:spacing w:line="240" w:lineRule="auto"/>
        <w:jc w:val="both"/>
      </w:pPr>
      <w:r>
        <w:t>La siguiente prueba contiene dos secciones, Basic y Beyond, considere resolver mínimo la sección Basic, la sección Beyond otorgara puntos extras en la calificación de la prueba.</w:t>
      </w:r>
      <w:r w:rsidR="00D01EE3">
        <w:t xml:space="preserve"> </w:t>
      </w:r>
      <w:r>
        <w:t>Utilizando la herramienta que conozca, resuelva las siguientes preguntas. La siguiente prueba se desarrollará solo para el mes de SEPTIEMBRE.</w:t>
      </w:r>
    </w:p>
    <w:p w:rsidR="00AF4F52" w:rsidP="00AF4F52" w:rsidRDefault="00AF4F52" w14:paraId="6C0A7AC3" w14:textId="77777777">
      <w:pPr>
        <w:pStyle w:val="Heading2"/>
      </w:pPr>
      <w:bookmarkStart w:name="_Toc905869567" w:id="7"/>
      <w:r>
        <w:t>Basic</w:t>
      </w:r>
      <w:bookmarkEnd w:id="7"/>
    </w:p>
    <w:p w:rsidR="00AF4F52" w:rsidP="003302FB" w:rsidRDefault="00AF4F52" w14:paraId="69148EF0" w14:textId="7ED26E39">
      <w:pPr>
        <w:jc w:val="both"/>
      </w:pPr>
      <w:r>
        <w:t>Utilizando la herramienta</w:t>
      </w:r>
      <w:r w:rsidR="005D6238">
        <w:t xml:space="preserve"> y/o tecnología que</w:t>
      </w:r>
      <w:r>
        <w:t xml:space="preserve"> conozca, resuelva las siguientes preguntas:</w:t>
      </w:r>
    </w:p>
    <w:p w:rsidR="005D6238" w:rsidP="003302FB" w:rsidRDefault="00C6166D" w14:paraId="6CF31160" w14:textId="6BF42BE9">
      <w:pPr>
        <w:pStyle w:val="ListParagraph"/>
        <w:numPr>
          <w:ilvl w:val="0"/>
          <w:numId w:val="5"/>
        </w:numPr>
        <w:jc w:val="both"/>
      </w:pPr>
      <w:r>
        <w:t xml:space="preserve">Cree una base datos </w:t>
      </w:r>
      <w:r w:rsidR="0071662F">
        <w:t>en su suscripción de azure y/o su equipo.</w:t>
      </w:r>
    </w:p>
    <w:p w:rsidR="002E5AB9" w:rsidP="003302FB" w:rsidRDefault="002E5AB9" w14:paraId="649E3C62" w14:textId="2958AE39">
      <w:pPr>
        <w:pStyle w:val="ListParagraph"/>
        <w:numPr>
          <w:ilvl w:val="0"/>
          <w:numId w:val="5"/>
        </w:numPr>
        <w:jc w:val="both"/>
      </w:pPr>
      <w:r>
        <w:t xml:space="preserve">Cree </w:t>
      </w:r>
      <w:r w:rsidR="00A31A56">
        <w:t>un modelo relacional para almacenar la información del caso de negocio.</w:t>
      </w:r>
      <w:r w:rsidR="00053914">
        <w:t xml:space="preserve"> Debe tener en cuenta las reglas de normalización de datos, </w:t>
      </w:r>
      <w:r w:rsidR="00F74605">
        <w:t>esta debe contener como mínimo como la tercera forma normal.</w:t>
      </w:r>
    </w:p>
    <w:p w:rsidR="00A31A56" w:rsidP="003302FB" w:rsidRDefault="004F3C7D" w14:paraId="012E07AD" w14:textId="21246AE9">
      <w:pPr>
        <w:pStyle w:val="ListParagraph"/>
        <w:numPr>
          <w:ilvl w:val="0"/>
          <w:numId w:val="5"/>
        </w:numPr>
        <w:jc w:val="both"/>
      </w:pPr>
      <w:r>
        <w:t xml:space="preserve">Utilizando las herramientas de software que conozca, inserte la información </w:t>
      </w:r>
      <w:r w:rsidR="0039523C">
        <w:t>al modelo</w:t>
      </w:r>
      <w:r w:rsidR="009E776A">
        <w:t xml:space="preserve"> r</w:t>
      </w:r>
      <w:r w:rsidR="3AB3BAA9">
        <w:t>e</w:t>
      </w:r>
      <w:r w:rsidR="009E776A">
        <w:t>lacional</w:t>
      </w:r>
      <w:r w:rsidR="0039523C">
        <w:t>.</w:t>
      </w:r>
    </w:p>
    <w:p w:rsidR="0039523C" w:rsidP="003302FB" w:rsidRDefault="0039523C" w14:paraId="5E873871" w14:textId="1CE3600A">
      <w:pPr>
        <w:pStyle w:val="ListParagraph"/>
        <w:numPr>
          <w:ilvl w:val="0"/>
          <w:numId w:val="5"/>
        </w:numPr>
        <w:jc w:val="both"/>
      </w:pPr>
      <w:r>
        <w:t xml:space="preserve">Cree un reporte </w:t>
      </w:r>
      <w:r w:rsidR="0044341E">
        <w:t xml:space="preserve">y/o consulta </w:t>
      </w:r>
      <w:r w:rsidR="00CD43B1">
        <w:t xml:space="preserve">que </w:t>
      </w:r>
      <w:r w:rsidR="003E3A66">
        <w:t xml:space="preserve">deje cada rubro con el valor presupuestado y el valor real de gasto </w:t>
      </w:r>
      <w:r w:rsidR="0033615C">
        <w:t xml:space="preserve">para cada integrante de la </w:t>
      </w:r>
      <w:r w:rsidR="001408F4">
        <w:t>familia,</w:t>
      </w:r>
      <w:r w:rsidR="0033615C">
        <w:t xml:space="preserve"> una columna que sume el gasto de los tres miembros de la familia</w:t>
      </w:r>
      <w:r w:rsidR="00C61A3B">
        <w:t xml:space="preserve"> y una última columna con la diferencia entre el valor presupuestado y el valor gastado</w:t>
      </w:r>
      <w:r>
        <w:t xml:space="preserve">. </w:t>
      </w:r>
    </w:p>
    <w:p w:rsidR="007F4D45" w:rsidP="003302FB" w:rsidRDefault="001408F4" w14:paraId="6DD7D494" w14:textId="77777777">
      <w:pPr>
        <w:pStyle w:val="ListParagraph"/>
        <w:numPr>
          <w:ilvl w:val="0"/>
          <w:numId w:val="5"/>
        </w:numPr>
        <w:jc w:val="both"/>
      </w:pPr>
      <w:r>
        <w:t xml:space="preserve">Cree un reporte </w:t>
      </w:r>
      <w:r w:rsidR="007F4D45">
        <w:t>y</w:t>
      </w:r>
      <w:r>
        <w:t>/</w:t>
      </w:r>
      <w:r w:rsidR="007F4D45">
        <w:t>o</w:t>
      </w:r>
      <w:r>
        <w:t xml:space="preserve"> consulta que explique</w:t>
      </w:r>
      <w:r w:rsidR="007F4D45">
        <w:t>:</w:t>
      </w:r>
    </w:p>
    <w:p w:rsidR="0039523C" w:rsidP="007F4D45" w:rsidRDefault="001618AE" w14:paraId="3780E1FD" w14:textId="06F44255">
      <w:pPr>
        <w:pStyle w:val="ListParagraph"/>
        <w:jc w:val="both"/>
      </w:pPr>
      <w:r w:rsidR="6D342F16">
        <w:rPr/>
        <w:t>¿</w:t>
      </w:r>
      <w:r w:rsidR="3AB7BA69">
        <w:rPr/>
        <w:t>si l</w:t>
      </w:r>
      <w:r w:rsidR="268A5A5D">
        <w:rPr/>
        <w:t xml:space="preserve">a familia </w:t>
      </w:r>
      <w:r w:rsidR="3AB7BA69">
        <w:rPr/>
        <w:t>está</w:t>
      </w:r>
      <w:r w:rsidR="268A5A5D">
        <w:rPr/>
        <w:t xml:space="preserve"> gastando más de lo que gana?, </w:t>
      </w:r>
      <w:r w:rsidR="3AB7BA69">
        <w:rPr/>
        <w:t xml:space="preserve">o </w:t>
      </w:r>
      <w:r w:rsidR="3AB7BA69">
        <w:rPr/>
        <w:t>¿</w:t>
      </w:r>
      <w:r w:rsidR="09EBBCDD">
        <w:rPr/>
        <w:t>E</w:t>
      </w:r>
      <w:r w:rsidR="3AB7BA69">
        <w:rPr/>
        <w:t>stá</w:t>
      </w:r>
      <w:r w:rsidR="3AB7BA69">
        <w:rPr/>
        <w:t xml:space="preserve"> quedando suficiente dinero para ahorrar?</w:t>
      </w:r>
      <w:r w:rsidR="268A5A5D">
        <w:rPr/>
        <w:t xml:space="preserve"> </w:t>
      </w:r>
    </w:p>
    <w:p w:rsidR="006608F1" w:rsidP="003302FB" w:rsidRDefault="001408F4" w14:paraId="3D152305" w14:textId="77777777">
      <w:pPr>
        <w:pStyle w:val="ListParagraph"/>
        <w:numPr>
          <w:ilvl w:val="0"/>
          <w:numId w:val="5"/>
        </w:numPr>
        <w:jc w:val="both"/>
      </w:pPr>
      <w:r>
        <w:t xml:space="preserve">Cree un reporte </w:t>
      </w:r>
      <w:r w:rsidR="001618AE">
        <w:t>y</w:t>
      </w:r>
      <w:r>
        <w:t>/</w:t>
      </w:r>
      <w:r w:rsidR="001618AE">
        <w:t>o</w:t>
      </w:r>
      <w:r>
        <w:t xml:space="preserve"> consulta que explique</w:t>
      </w:r>
      <w:r w:rsidR="006608F1">
        <w:t>:</w:t>
      </w:r>
    </w:p>
    <w:p w:rsidR="0039523C" w:rsidP="006608F1" w:rsidRDefault="00230F3A" w14:paraId="666A7F79" w14:textId="39B59EB1">
      <w:pPr>
        <w:pStyle w:val="ListParagraph"/>
        <w:jc w:val="both"/>
      </w:pPr>
      <w:r>
        <w:t>E</w:t>
      </w:r>
      <w:r w:rsidR="0039523C">
        <w:t>n cuales rubros están gastando más dinero del presupuestado</w:t>
      </w:r>
      <w:r>
        <w:t>.</w:t>
      </w:r>
    </w:p>
    <w:p w:rsidR="005E15D8" w:rsidP="003302FB" w:rsidRDefault="001F69B7" w14:paraId="40995B66" w14:textId="77777777">
      <w:pPr>
        <w:pStyle w:val="ListParagraph"/>
        <w:numPr>
          <w:ilvl w:val="0"/>
          <w:numId w:val="5"/>
        </w:numPr>
        <w:jc w:val="both"/>
      </w:pPr>
      <w:r>
        <w:t xml:space="preserve">Cree un reporte </w:t>
      </w:r>
      <w:r w:rsidR="002322BE">
        <w:t>y</w:t>
      </w:r>
      <w:r>
        <w:t>/</w:t>
      </w:r>
      <w:r w:rsidR="002322BE">
        <w:t>o</w:t>
      </w:r>
      <w:r>
        <w:t xml:space="preserve"> consulta que explique</w:t>
      </w:r>
      <w:r w:rsidR="002322BE">
        <w:t>:</w:t>
      </w:r>
      <w:r>
        <w:t xml:space="preserve"> </w:t>
      </w:r>
    </w:p>
    <w:p w:rsidR="0039523C" w:rsidP="005E15D8" w:rsidRDefault="005E15D8" w14:paraId="1EA9399F" w14:textId="1B6D065A">
      <w:pPr>
        <w:pStyle w:val="ListParagraph"/>
        <w:jc w:val="both"/>
      </w:pPr>
      <w:r>
        <w:t>¿cuál es el tipo de pago preferido de cada miembro de la familia?</w:t>
      </w:r>
    </w:p>
    <w:p w:rsidR="005E15D8" w:rsidP="003302FB" w:rsidRDefault="001F69B7" w14:paraId="3143FC7E" w14:textId="77777777">
      <w:pPr>
        <w:pStyle w:val="ListParagraph"/>
        <w:numPr>
          <w:ilvl w:val="0"/>
          <w:numId w:val="5"/>
        </w:numPr>
        <w:jc w:val="both"/>
      </w:pPr>
      <w:r>
        <w:t xml:space="preserve">Cree un reporte </w:t>
      </w:r>
      <w:r w:rsidR="005E15D8">
        <w:t>y</w:t>
      </w:r>
      <w:r>
        <w:t>/</w:t>
      </w:r>
      <w:r w:rsidR="005E15D8">
        <w:t>o</w:t>
      </w:r>
      <w:r>
        <w:t xml:space="preserve"> consulta que explique</w:t>
      </w:r>
      <w:r w:rsidR="005E15D8">
        <w:t>:</w:t>
      </w:r>
    </w:p>
    <w:p w:rsidR="0039523C" w:rsidP="005E15D8" w:rsidRDefault="00F11348" w14:paraId="5A3A2039" w14:textId="57D2512A">
      <w:pPr>
        <w:pStyle w:val="ListParagraph"/>
        <w:jc w:val="both"/>
      </w:pPr>
      <w:r>
        <w:t>¿</w:t>
      </w:r>
      <w:r w:rsidR="00394AC6">
        <w:t>cuáles</w:t>
      </w:r>
      <w:r w:rsidR="001F69B7">
        <w:t xml:space="preserve"> gastos No están en rubros presupuestados?</w:t>
      </w:r>
    </w:p>
    <w:p w:rsidR="005E15D8" w:rsidP="003302FB" w:rsidRDefault="001F69B7" w14:paraId="609D9778" w14:textId="77777777">
      <w:pPr>
        <w:pStyle w:val="ListParagraph"/>
        <w:numPr>
          <w:ilvl w:val="0"/>
          <w:numId w:val="5"/>
        </w:numPr>
        <w:jc w:val="both"/>
      </w:pPr>
      <w:r>
        <w:t xml:space="preserve">Cree un reporte </w:t>
      </w:r>
      <w:r w:rsidR="005E15D8">
        <w:t>y</w:t>
      </w:r>
      <w:r>
        <w:t>/</w:t>
      </w:r>
      <w:r w:rsidR="005E15D8">
        <w:t>o</w:t>
      </w:r>
      <w:r>
        <w:t xml:space="preserve"> consulta que explique</w:t>
      </w:r>
      <w:r w:rsidR="005E15D8">
        <w:t>:</w:t>
      </w:r>
    </w:p>
    <w:p w:rsidR="001F69B7" w:rsidP="005E15D8" w:rsidRDefault="00394AC6" w14:paraId="24DA2EFA" w14:textId="7055078E">
      <w:pPr>
        <w:pStyle w:val="ListParagraph"/>
        <w:jc w:val="both"/>
      </w:pPr>
      <w:r>
        <w:t>¿cuáles</w:t>
      </w:r>
      <w:r w:rsidR="001F69B7">
        <w:t xml:space="preserve"> rubros presupuestados no fueron utilizados durante el </w:t>
      </w:r>
      <w:r w:rsidR="00BF7DF0">
        <w:t>mes?</w:t>
      </w:r>
    </w:p>
    <w:p w:rsidR="009B4A4C" w:rsidP="003302FB" w:rsidRDefault="009B4A4C" w14:paraId="564E58AC" w14:textId="59FC155F">
      <w:pPr>
        <w:pStyle w:val="ListParagraph"/>
        <w:numPr>
          <w:ilvl w:val="0"/>
          <w:numId w:val="5"/>
        </w:numPr>
        <w:jc w:val="both"/>
      </w:pPr>
      <w:r>
        <w:t xml:space="preserve">Si el desarrollo fue en </w:t>
      </w:r>
      <w:r w:rsidR="001B4056">
        <w:t>P</w:t>
      </w:r>
      <w:r>
        <w:t xml:space="preserve">ower BI, entregue una copia del reporte al </w:t>
      </w:r>
      <w:r w:rsidR="00D01EE3">
        <w:t>evaluador</w:t>
      </w:r>
      <w:r w:rsidR="0071662F">
        <w:t xml:space="preserve">, si realizó el desarrollo en base de datos, entrega las consultas </w:t>
      </w:r>
      <w:r w:rsidR="002575A2">
        <w:t>y tablas creadas.</w:t>
      </w:r>
      <w:r>
        <w:t>.</w:t>
      </w:r>
    </w:p>
    <w:p w:rsidR="00636765" w:rsidP="003302FB" w:rsidRDefault="00636765" w14:paraId="0918B48E" w14:textId="77777777">
      <w:pPr>
        <w:pStyle w:val="Heading2"/>
        <w:jc w:val="both"/>
      </w:pPr>
      <w:bookmarkStart w:name="_Toc1779373568" w:id="8"/>
      <w:r>
        <w:lastRenderedPageBreak/>
        <w:t>Beyond</w:t>
      </w:r>
      <w:bookmarkEnd w:id="8"/>
    </w:p>
    <w:p w:rsidRPr="00D01EE3" w:rsidR="001F69B7" w:rsidP="00D01EE3" w:rsidRDefault="00C34146" w14:paraId="5473035E" w14:textId="7FDE6BA5">
      <w:pPr>
        <w:pStyle w:val="ListParagraph"/>
        <w:numPr>
          <w:ilvl w:val="0"/>
          <w:numId w:val="8"/>
        </w:numPr>
        <w:jc w:val="both"/>
        <w:rPr>
          <w:rFonts w:eastAsia="MS Gothic" w:cs="Times New Roman"/>
          <w:color w:val="472053"/>
          <w:sz w:val="32"/>
          <w:szCs w:val="32"/>
        </w:rPr>
      </w:pPr>
      <w:r>
        <w:t xml:space="preserve">A futuro se </w:t>
      </w:r>
      <w:r w:rsidR="001B4056">
        <w:t>prevé</w:t>
      </w:r>
      <w:r w:rsidR="006D5055">
        <w:t xml:space="preserve"> que toda la familia y todas las familias del barrio van a utilizar estos </w:t>
      </w:r>
      <w:r w:rsidR="001B4056">
        <w:t>presupuestos</w:t>
      </w:r>
      <w:r w:rsidR="00680FEF">
        <w:t>;</w:t>
      </w:r>
      <w:r w:rsidR="001B4056">
        <w:t xml:space="preserve"> </w:t>
      </w:r>
      <w:r w:rsidR="00680FEF">
        <w:t>¿Q</w:t>
      </w:r>
      <w:r w:rsidR="001B4056">
        <w:t xml:space="preserve">ue componentes y/o servicios utilizaría para garantizar que todas las personas puedan ingresar la información y esta pueda ser </w:t>
      </w:r>
      <w:r w:rsidR="005351B2">
        <w:t>procesada?</w:t>
      </w:r>
      <w:r w:rsidRPr="00D01EE3" w:rsidR="001F69B7">
        <w:rPr>
          <w:rFonts w:eastAsia="MS Gothic" w:cs="Times New Roman"/>
          <w:color w:val="472053"/>
          <w:sz w:val="32"/>
          <w:szCs w:val="32"/>
        </w:rPr>
        <w:br w:type="page"/>
      </w:r>
    </w:p>
    <w:p w:rsidR="001F69B7" w:rsidP="001F69B7" w:rsidRDefault="001F69B7" w14:paraId="141A661B" w14:textId="72CC3EF8">
      <w:pPr>
        <w:pStyle w:val="Heading1"/>
      </w:pPr>
      <w:bookmarkStart w:name="_Toc1457704740" w:id="9"/>
      <w:r>
        <w:lastRenderedPageBreak/>
        <w:t>Builder</w:t>
      </w:r>
      <w:r w:rsidR="4DB3D7ED">
        <w:t xml:space="preserve"> Junior</w:t>
      </w:r>
      <w:bookmarkEnd w:id="9"/>
    </w:p>
    <w:p w:rsidRPr="003B69F2" w:rsidR="00680FEF" w:rsidP="00680FEF" w:rsidRDefault="00680FEF" w14:paraId="36289CC1" w14:textId="77777777">
      <w:pPr>
        <w:spacing w:line="240" w:lineRule="auto"/>
        <w:jc w:val="both"/>
      </w:pPr>
      <w:r>
        <w:t>La siguiente prueba contiene dos secciones, Basic y Beyond, considere resolver mínimo la sección Basic, la sección Beyond otorgara puntos extras en la calificación de la prueba. Utilizando la herramienta que conozca, resuelva las siguientes preguntas. La siguiente prueba se desarrollará solo para el mes de SEPTIEMBRE.</w:t>
      </w:r>
    </w:p>
    <w:p w:rsidR="001F69B7" w:rsidP="001F69B7" w:rsidRDefault="001F69B7" w14:paraId="53CBCCE9" w14:textId="77777777">
      <w:pPr>
        <w:pStyle w:val="Heading2"/>
      </w:pPr>
      <w:bookmarkStart w:name="_Toc1605303347" w:id="10"/>
      <w:r>
        <w:t>Basic</w:t>
      </w:r>
      <w:bookmarkEnd w:id="10"/>
    </w:p>
    <w:p w:rsidR="00474DF8" w:rsidP="003302FB" w:rsidRDefault="001F69B7" w14:paraId="69F4B36A" w14:textId="71800C77">
      <w:pPr>
        <w:jc w:val="both"/>
      </w:pPr>
      <w:r>
        <w:t xml:space="preserve">Utilizando </w:t>
      </w:r>
      <w:r w:rsidR="00E5496E">
        <w:t xml:space="preserve">Google </w:t>
      </w:r>
      <w:r w:rsidR="00724EDC">
        <w:t>C</w:t>
      </w:r>
      <w:r w:rsidR="00E5496E">
        <w:t>olab</w:t>
      </w:r>
      <w:r w:rsidR="006E3C87">
        <w:t xml:space="preserve"> cree </w:t>
      </w:r>
      <w:r w:rsidR="003101E0">
        <w:t>notebooks que le permitan procesar la siguiente información</w:t>
      </w:r>
      <w:r w:rsidR="0095203C">
        <w:t xml:space="preserve"> y</w:t>
      </w:r>
      <w:r w:rsidR="003101E0">
        <w:t xml:space="preserve"> hacer los reportes solicitados</w:t>
      </w:r>
      <w:r w:rsidR="00474DF8">
        <w:t xml:space="preserve">. </w:t>
      </w:r>
    </w:p>
    <w:p w:rsidR="001F69B7" w:rsidP="003302FB" w:rsidRDefault="00474DF8" w14:paraId="4C80DBD6" w14:textId="32405B20">
      <w:pPr>
        <w:jc w:val="both"/>
      </w:pPr>
      <w:r>
        <w:t>R</w:t>
      </w:r>
      <w:r w:rsidR="001F69B7">
        <w:t>esuelva las siguientes preguntas:</w:t>
      </w:r>
    </w:p>
    <w:p w:rsidR="002575A2" w:rsidP="002575A2" w:rsidRDefault="002575A2" w14:paraId="48A449B6" w14:textId="77777777">
      <w:pPr>
        <w:pStyle w:val="ListParagraph"/>
        <w:numPr>
          <w:ilvl w:val="0"/>
          <w:numId w:val="6"/>
        </w:numPr>
        <w:jc w:val="both"/>
      </w:pPr>
      <w:r>
        <w:t>Cree una base datos en su suscripción de azure y/o su equipo.</w:t>
      </w:r>
    </w:p>
    <w:p w:rsidR="001F69B7" w:rsidP="003302FB" w:rsidRDefault="001641D0" w14:paraId="4036B503" w14:textId="506642AF">
      <w:pPr>
        <w:pStyle w:val="ListParagraph"/>
        <w:numPr>
          <w:ilvl w:val="0"/>
          <w:numId w:val="6"/>
        </w:numPr>
        <w:jc w:val="both"/>
      </w:pPr>
      <w:r>
        <w:t>Cree un modelo relacional para almacenar la información del caso de negocio. Debe tener en cuenta las reglas de normalización de datos, esta debe contener como mínimo como la tercera forma normal</w:t>
      </w:r>
      <w:r w:rsidR="001F69B7">
        <w:t>.</w:t>
      </w:r>
    </w:p>
    <w:p w:rsidR="001F69B7" w:rsidP="003302FB" w:rsidRDefault="001F69B7" w14:paraId="0DCB1174" w14:textId="77777777">
      <w:pPr>
        <w:pStyle w:val="ListParagraph"/>
        <w:numPr>
          <w:ilvl w:val="0"/>
          <w:numId w:val="6"/>
        </w:numPr>
        <w:jc w:val="both"/>
      </w:pPr>
      <w:r>
        <w:t>Utilizando las herramientas de software que conozca, inserte la información al modelo.</w:t>
      </w:r>
    </w:p>
    <w:p w:rsidR="001F69B7" w:rsidP="003302FB" w:rsidRDefault="001F69B7" w14:paraId="42694F0E" w14:textId="4EC875B9">
      <w:pPr>
        <w:pStyle w:val="ListParagraph"/>
        <w:numPr>
          <w:ilvl w:val="0"/>
          <w:numId w:val="6"/>
        </w:numPr>
        <w:jc w:val="both"/>
      </w:pPr>
      <w:r>
        <w:t xml:space="preserve">Cree un reporte y/o consulta que deje cada rubro con el valor presupuestado y el valor real de gasto para cada integrante de la familia, una columna que sume el gasto de los tres miembros de la familia y una última columna con la diferencia entre el valor presupuestado y el valor gastado. </w:t>
      </w:r>
    </w:p>
    <w:p w:rsidR="00DE1571" w:rsidP="00DE1571" w:rsidRDefault="00DE1571" w14:paraId="4854BA2F" w14:textId="77777777">
      <w:pPr>
        <w:pStyle w:val="ListParagraph"/>
        <w:numPr>
          <w:ilvl w:val="0"/>
          <w:numId w:val="6"/>
        </w:numPr>
        <w:jc w:val="both"/>
      </w:pPr>
      <w:r>
        <w:t>Cree un reporte y/o consulta que explique:</w:t>
      </w:r>
    </w:p>
    <w:p w:rsidR="00DE1571" w:rsidP="00DE1571" w:rsidRDefault="00DE1571" w14:paraId="75777C88" w14:textId="24F9600B">
      <w:pPr>
        <w:pStyle w:val="ListParagraph"/>
        <w:jc w:val="both"/>
      </w:pPr>
      <w:r>
        <w:t>¿</w:t>
      </w:r>
      <w:r w:rsidR="5068A793">
        <w:t>S</w:t>
      </w:r>
      <w:r>
        <w:t xml:space="preserve">i la familia está gastando más de lo que gana?, o </w:t>
      </w:r>
      <w:r w:rsidR="3F2D9083">
        <w:t>¿Está</w:t>
      </w:r>
      <w:r>
        <w:t xml:space="preserve"> quedando suficiente dinero para ahorrar? </w:t>
      </w:r>
    </w:p>
    <w:p w:rsidR="00962A81" w:rsidP="003302FB" w:rsidRDefault="001F69B7" w14:paraId="4DC4F7D0" w14:textId="77777777">
      <w:pPr>
        <w:pStyle w:val="ListParagraph"/>
        <w:numPr>
          <w:ilvl w:val="0"/>
          <w:numId w:val="6"/>
        </w:numPr>
        <w:jc w:val="both"/>
      </w:pPr>
      <w:r>
        <w:t xml:space="preserve">Cree un reporte </w:t>
      </w:r>
      <w:r w:rsidR="00962A81">
        <w:t>y</w:t>
      </w:r>
      <w:r>
        <w:t>/</w:t>
      </w:r>
      <w:r w:rsidR="00962A81">
        <w:t>o</w:t>
      </w:r>
      <w:r>
        <w:t xml:space="preserve"> consulta que explique</w:t>
      </w:r>
      <w:r w:rsidR="00962A81">
        <w:t>:</w:t>
      </w:r>
    </w:p>
    <w:p w:rsidR="001F69B7" w:rsidP="00962A81" w:rsidRDefault="00962A81" w14:paraId="7C332AC6" w14:textId="222CBE93">
      <w:pPr>
        <w:pStyle w:val="ListParagraph"/>
        <w:jc w:val="both"/>
      </w:pPr>
      <w:r>
        <w:t>¿En</w:t>
      </w:r>
      <w:r w:rsidR="001F69B7">
        <w:t xml:space="preserve"> cuales rubros están gastando más dinero del presupuestado?</w:t>
      </w:r>
    </w:p>
    <w:p w:rsidR="00962A81" w:rsidP="003302FB" w:rsidRDefault="001F69B7" w14:paraId="71822621" w14:textId="77777777">
      <w:pPr>
        <w:pStyle w:val="ListParagraph"/>
        <w:numPr>
          <w:ilvl w:val="0"/>
          <w:numId w:val="6"/>
        </w:numPr>
        <w:jc w:val="both"/>
      </w:pPr>
      <w:r>
        <w:t xml:space="preserve">Cree un reporte </w:t>
      </w:r>
      <w:r w:rsidR="00962A81">
        <w:t>y</w:t>
      </w:r>
      <w:r>
        <w:t>/</w:t>
      </w:r>
      <w:r w:rsidR="00962A81">
        <w:t>o</w:t>
      </w:r>
      <w:r>
        <w:t xml:space="preserve"> consulta que explique</w:t>
      </w:r>
      <w:r w:rsidR="00962A81">
        <w:t>:</w:t>
      </w:r>
    </w:p>
    <w:p w:rsidR="001F69B7" w:rsidP="00962A81" w:rsidRDefault="00962A81" w14:paraId="51FCFA58" w14:textId="7B1B1283">
      <w:pPr>
        <w:pStyle w:val="ListParagraph"/>
        <w:jc w:val="both"/>
      </w:pPr>
      <w:r>
        <w:t>¿C</w:t>
      </w:r>
      <w:r w:rsidR="001F69B7">
        <w:t>uál es el tipo de pago preferido de cada miembro de la familia?</w:t>
      </w:r>
    </w:p>
    <w:p w:rsidR="00962A81" w:rsidP="003302FB" w:rsidRDefault="001F69B7" w14:paraId="08B71F59" w14:textId="77777777">
      <w:pPr>
        <w:pStyle w:val="ListParagraph"/>
        <w:numPr>
          <w:ilvl w:val="0"/>
          <w:numId w:val="6"/>
        </w:numPr>
        <w:jc w:val="both"/>
      </w:pPr>
      <w:r>
        <w:t xml:space="preserve">Cree un reporte </w:t>
      </w:r>
      <w:r w:rsidR="00962A81">
        <w:t>y/o</w:t>
      </w:r>
      <w:r>
        <w:t xml:space="preserve"> consulta que explique</w:t>
      </w:r>
      <w:r w:rsidR="00962A81">
        <w:t>:</w:t>
      </w:r>
    </w:p>
    <w:p w:rsidR="001F69B7" w:rsidP="00962A81" w:rsidRDefault="00962A81" w14:paraId="711CEB17" w14:textId="1C1103AB">
      <w:pPr>
        <w:pStyle w:val="ListParagraph"/>
        <w:jc w:val="both"/>
      </w:pPr>
      <w:r>
        <w:t>¿Cuáles</w:t>
      </w:r>
      <w:r w:rsidR="001F69B7">
        <w:t xml:space="preserve"> gastos No están en rubros presupuestados?</w:t>
      </w:r>
    </w:p>
    <w:p w:rsidR="00962A81" w:rsidP="003302FB" w:rsidRDefault="001F69B7" w14:paraId="23CEB26E" w14:textId="77777777">
      <w:pPr>
        <w:pStyle w:val="ListParagraph"/>
        <w:numPr>
          <w:ilvl w:val="0"/>
          <w:numId w:val="6"/>
        </w:numPr>
        <w:jc w:val="both"/>
      </w:pPr>
      <w:r>
        <w:t xml:space="preserve">Cree un reporte </w:t>
      </w:r>
      <w:r w:rsidR="00962A81">
        <w:t xml:space="preserve">y/o </w:t>
      </w:r>
      <w:r>
        <w:t>consulta que explique</w:t>
      </w:r>
      <w:r w:rsidR="00962A81">
        <w:t>:</w:t>
      </w:r>
    </w:p>
    <w:p w:rsidR="00A1697C" w:rsidP="00962A81" w:rsidRDefault="00962A81" w14:paraId="7D73CB7C" w14:textId="4764C4CB">
      <w:pPr>
        <w:pStyle w:val="ListParagraph"/>
        <w:jc w:val="both"/>
      </w:pPr>
      <w:r>
        <w:t>¿Cuáles</w:t>
      </w:r>
      <w:r w:rsidR="001F69B7">
        <w:t xml:space="preserve"> rubros presupuestados no fueron utilizados durante el mes?</w:t>
      </w:r>
    </w:p>
    <w:p w:rsidR="00474DF8" w:rsidP="003302FB" w:rsidRDefault="00474DF8" w14:paraId="20214ED7" w14:textId="65EAFAB7">
      <w:pPr>
        <w:pStyle w:val="ListParagraph"/>
        <w:numPr>
          <w:ilvl w:val="0"/>
          <w:numId w:val="6"/>
        </w:numPr>
        <w:jc w:val="both"/>
      </w:pPr>
      <w:r>
        <w:t xml:space="preserve">Comparta </w:t>
      </w:r>
      <w:r w:rsidR="00CB0D79">
        <w:t>al evaluador el notebook con los comentarios correspondientes.</w:t>
      </w:r>
    </w:p>
    <w:p w:rsidR="007267E6" w:rsidP="007267E6" w:rsidRDefault="007267E6" w14:paraId="0E2C03DE" w14:textId="77777777">
      <w:pPr>
        <w:pStyle w:val="Heading2"/>
      </w:pPr>
      <w:bookmarkStart w:name="_Toc161044241" w:id="11"/>
      <w:r>
        <w:t>Beyond</w:t>
      </w:r>
      <w:bookmarkEnd w:id="11"/>
    </w:p>
    <w:p w:rsidR="007267E6" w:rsidP="007267E6" w:rsidRDefault="00CB0D79" w14:paraId="499D06A8" w14:textId="365F55FA">
      <w:pPr>
        <w:pStyle w:val="ListParagraph"/>
        <w:numPr>
          <w:ilvl w:val="0"/>
          <w:numId w:val="9"/>
        </w:numPr>
      </w:pPr>
      <w:r>
        <w:t>Realice un tablero en Power BI para visualizar los reportes solicitados en el ejercicio</w:t>
      </w:r>
      <w:r w:rsidR="007267E6">
        <w:t>.</w:t>
      </w:r>
    </w:p>
    <w:p w:rsidR="00A1697C" w:rsidRDefault="00A1697C" w14:paraId="36874EC3" w14:textId="77777777">
      <w:r>
        <w:br w:type="page"/>
      </w:r>
    </w:p>
    <w:p w:rsidR="00A1697C" w:rsidP="00A1697C" w:rsidRDefault="00A1697C" w14:paraId="7FE5624E" w14:textId="507CE533">
      <w:pPr>
        <w:pStyle w:val="Heading1"/>
      </w:pPr>
      <w:bookmarkStart w:name="_Toc1744950837" w:id="12"/>
      <w:r>
        <w:lastRenderedPageBreak/>
        <w:t>Builder</w:t>
      </w:r>
      <w:r w:rsidR="7F8073C4">
        <w:t xml:space="preserve"> Senior</w:t>
      </w:r>
      <w:bookmarkEnd w:id="12"/>
    </w:p>
    <w:p w:rsidR="00FD4E64" w:rsidP="00BA318C" w:rsidRDefault="00FD4E64" w14:paraId="725F7C9A" w14:textId="77777777">
      <w:pPr>
        <w:jc w:val="both"/>
      </w:pPr>
    </w:p>
    <w:p w:rsidRPr="00BA318C" w:rsidR="00BA318C" w:rsidP="00BA318C" w:rsidRDefault="00BA318C" w14:paraId="44AA6321" w14:textId="5B78B9FF">
      <w:pPr>
        <w:jc w:val="both"/>
      </w:pPr>
      <w:r>
        <w:t xml:space="preserve">La siguiente prueba contiene dos secciones, Basic y Beyond, considere resolver mínimo la sección Basic, la sección Beyond otorgara puntos extras en la calificación de la prueba. Utilizando la herramienta que conozca, resuelva las siguientes preguntas. La siguiente prueba se desarrollará solo para el mes de </w:t>
      </w:r>
      <w:r w:rsidR="00FD4E64">
        <w:t>SEPTIEMBRE y AGOSTO.</w:t>
      </w:r>
    </w:p>
    <w:p w:rsidR="00A1697C" w:rsidP="00887F22" w:rsidRDefault="00A1697C" w14:paraId="1DF957E1" w14:textId="77777777">
      <w:pPr>
        <w:pStyle w:val="Heading2"/>
        <w:jc w:val="both"/>
      </w:pPr>
      <w:bookmarkStart w:name="_Toc1944768347" w:id="13"/>
      <w:r>
        <w:t>Basic</w:t>
      </w:r>
      <w:bookmarkEnd w:id="13"/>
    </w:p>
    <w:p w:rsidR="00A1697C" w:rsidP="00887F22" w:rsidRDefault="00A1697C" w14:paraId="01AD0ADD" w14:textId="2DF9B84C">
      <w:pPr>
        <w:jc w:val="both"/>
      </w:pPr>
      <w:r>
        <w:t xml:space="preserve">Utilizando </w:t>
      </w:r>
      <w:r w:rsidR="006B36FF">
        <w:t xml:space="preserve">Google </w:t>
      </w:r>
      <w:r w:rsidR="00296930">
        <w:t>C</w:t>
      </w:r>
      <w:r w:rsidR="006B36FF">
        <w:t>olab</w:t>
      </w:r>
      <w:r>
        <w:t xml:space="preserve"> cree notebooks que le permitan procesar la siguiente información. Utilice PowerBI para hacer los reportes solicitados y resuelva las siguientes preguntas:</w:t>
      </w:r>
    </w:p>
    <w:p w:rsidR="00A1697C" w:rsidP="00887F22" w:rsidRDefault="00D9502F" w14:paraId="4F5BAE48" w14:textId="22FD1942">
      <w:pPr>
        <w:pStyle w:val="ListParagraph"/>
        <w:numPr>
          <w:ilvl w:val="0"/>
          <w:numId w:val="7"/>
        </w:numPr>
        <w:jc w:val="both"/>
      </w:pPr>
      <w:r>
        <w:t>D</w:t>
      </w:r>
      <w:r w:rsidR="002C455E">
        <w:t>i</w:t>
      </w:r>
      <w:r>
        <w:t>señe una arquitectura para alojar la información inicial.</w:t>
      </w:r>
      <w:r w:rsidR="00B16987">
        <w:t xml:space="preserve"> </w:t>
      </w:r>
      <w:r w:rsidR="00A1697C">
        <w:t xml:space="preserve">Cree un modelo </w:t>
      </w:r>
      <w:r>
        <w:t>de datos para almacenar</w:t>
      </w:r>
      <w:r w:rsidR="00A1697C">
        <w:t xml:space="preserve"> </w:t>
      </w:r>
      <w:r>
        <w:t>la información, imagine que se espera almacenar la información de pres</w:t>
      </w:r>
      <w:r w:rsidR="00B16987">
        <w:t>u</w:t>
      </w:r>
      <w:r>
        <w:t xml:space="preserve">puesto por </w:t>
      </w:r>
      <w:r w:rsidR="00B16987">
        <w:t>5 años y que a futuro más miembros de la familia podrán registrar información.</w:t>
      </w:r>
      <w:r w:rsidRPr="0014238B" w:rsidR="0014238B">
        <w:t xml:space="preserve"> </w:t>
      </w:r>
      <w:r w:rsidR="00C573AB">
        <w:t xml:space="preserve">Determine si usaría capas en la arquitectura y </w:t>
      </w:r>
      <w:r w:rsidR="003F24E8">
        <w:t>si es así, d</w:t>
      </w:r>
      <w:r w:rsidR="0014238B">
        <w:t>escriba como</w:t>
      </w:r>
      <w:r w:rsidR="003F24E8">
        <w:t xml:space="preserve"> las</w:t>
      </w:r>
      <w:r w:rsidR="0014238B">
        <w:t xml:space="preserve"> </w:t>
      </w:r>
      <w:r w:rsidR="00DE2D7E">
        <w:t>plantearía</w:t>
      </w:r>
      <w:r w:rsidR="00482054">
        <w:t>.</w:t>
      </w:r>
    </w:p>
    <w:p w:rsidR="00A1697C" w:rsidP="00887F22" w:rsidRDefault="455F3E95" w14:paraId="0B39D641" w14:textId="7EAA4953">
      <w:pPr>
        <w:pStyle w:val="ListParagraph"/>
        <w:numPr>
          <w:ilvl w:val="0"/>
          <w:numId w:val="7"/>
        </w:numPr>
        <w:jc w:val="both"/>
      </w:pPr>
      <w:r>
        <w:t>Utilice</w:t>
      </w:r>
      <w:r w:rsidR="00A1697C">
        <w:t xml:space="preserve"> </w:t>
      </w:r>
      <w:r w:rsidR="006B36FF">
        <w:t xml:space="preserve">Google </w:t>
      </w:r>
      <w:r w:rsidR="00A14109">
        <w:t>C</w:t>
      </w:r>
      <w:r w:rsidR="006B36FF">
        <w:t>olab</w:t>
      </w:r>
      <w:r w:rsidR="002C455E">
        <w:t xml:space="preserve"> para </w:t>
      </w:r>
      <w:r w:rsidR="00A1697C">
        <w:t>insert</w:t>
      </w:r>
      <w:r w:rsidR="002C455E">
        <w:t>ar</w:t>
      </w:r>
      <w:r w:rsidR="00A1697C">
        <w:t xml:space="preserve"> la información al modelo</w:t>
      </w:r>
      <w:r w:rsidR="002C455E">
        <w:t xml:space="preserve"> creado</w:t>
      </w:r>
      <w:r w:rsidR="00A1697C">
        <w:t>.</w:t>
      </w:r>
    </w:p>
    <w:p w:rsidR="00A1697C" w:rsidP="00887F22" w:rsidRDefault="00A1697C" w14:paraId="44DD23C6" w14:textId="19684E19">
      <w:pPr>
        <w:pStyle w:val="ListParagraph"/>
        <w:numPr>
          <w:ilvl w:val="0"/>
          <w:numId w:val="7"/>
        </w:numPr>
        <w:jc w:val="both"/>
      </w:pPr>
      <w:r>
        <w:t xml:space="preserve">Cree un reporte y/o consulta que deje cada rubro con el valor presupuestado y el valor real de gasto para cada integrante de la familia, una columna que sume el gasto de los tres miembros de la familia y una última columna con la diferencia entre el valor presupuestado y el valor gastado. </w:t>
      </w:r>
    </w:p>
    <w:p w:rsidR="002C455E" w:rsidP="00887F22" w:rsidRDefault="002C455E" w14:paraId="1656C600" w14:textId="10B3115B">
      <w:pPr>
        <w:pStyle w:val="ListParagraph"/>
        <w:numPr>
          <w:ilvl w:val="0"/>
          <w:numId w:val="7"/>
        </w:numPr>
        <w:jc w:val="both"/>
      </w:pPr>
      <w:r>
        <w:t>¿Tuvo algún problema con el cargue? ¿</w:t>
      </w:r>
      <w:r w:rsidR="00150B6F">
        <w:t xml:space="preserve">Explique </w:t>
      </w:r>
      <w:r w:rsidR="00D51E3B">
        <w:t>cómo</w:t>
      </w:r>
      <w:r>
        <w:t xml:space="preserve"> lo resolvió?</w:t>
      </w:r>
    </w:p>
    <w:p w:rsidR="00A1697C" w:rsidP="00887F22" w:rsidRDefault="00A1697C" w14:paraId="7ACCDB63" w14:textId="7D0BBC71">
      <w:pPr>
        <w:pStyle w:val="ListParagraph"/>
        <w:numPr>
          <w:ilvl w:val="0"/>
          <w:numId w:val="7"/>
        </w:numPr>
        <w:jc w:val="both"/>
      </w:pPr>
      <w:r>
        <w:t xml:space="preserve">Cree un reporte </w:t>
      </w:r>
      <w:r w:rsidR="00D51E3B">
        <w:t>y</w:t>
      </w:r>
      <w:r>
        <w:t>/</w:t>
      </w:r>
      <w:r w:rsidR="00D51E3B">
        <w:t>o</w:t>
      </w:r>
      <w:r>
        <w:t xml:space="preserve"> consulta que explique</w:t>
      </w:r>
      <w:r w:rsidR="7A3EAF41">
        <w:t>:</w:t>
      </w:r>
    </w:p>
    <w:p w:rsidR="00A1697C" w:rsidP="198C0100" w:rsidRDefault="2FEA8457" w14:paraId="72B24A8E" w14:textId="4935A2FB">
      <w:pPr>
        <w:pStyle w:val="ListParagraph"/>
        <w:numPr>
          <w:ilvl w:val="0"/>
          <w:numId w:val="7"/>
        </w:numPr>
        <w:spacing w:after="0" w:line="240" w:lineRule="auto"/>
        <w:jc w:val="both"/>
      </w:pPr>
      <w:r>
        <w:t>¿Si</w:t>
      </w:r>
      <w:r w:rsidR="00A1697C">
        <w:t xml:space="preserve"> la familia está gastando más de lo que gana?, o </w:t>
      </w:r>
      <w:r w:rsidR="54AD33A5">
        <w:t>¿E</w:t>
      </w:r>
      <w:r w:rsidR="00A1697C">
        <w:t xml:space="preserve">stá quedando suficiente dinero para ahorrar? </w:t>
      </w:r>
    </w:p>
    <w:p w:rsidR="00A1697C" w:rsidP="198C0100" w:rsidRDefault="00A1697C" w14:paraId="1FC1CD91" w14:textId="35B81EFB">
      <w:pPr>
        <w:pStyle w:val="ListParagraph"/>
        <w:numPr>
          <w:ilvl w:val="0"/>
          <w:numId w:val="7"/>
        </w:numPr>
        <w:spacing w:after="0" w:line="240" w:lineRule="auto"/>
        <w:jc w:val="both"/>
      </w:pPr>
      <w:r>
        <w:t xml:space="preserve">Cree un reporte </w:t>
      </w:r>
      <w:r w:rsidR="79DA9B53">
        <w:t>y/o</w:t>
      </w:r>
      <w:r>
        <w:t xml:space="preserve"> consulta que explique</w:t>
      </w:r>
      <w:r w:rsidR="5C87AE59">
        <w:t>:</w:t>
      </w:r>
    </w:p>
    <w:p w:rsidR="00A1697C" w:rsidP="198C0100" w:rsidRDefault="5C87AE59" w14:paraId="3CE30B71" w14:textId="31231850">
      <w:pPr>
        <w:spacing w:after="0" w:line="240" w:lineRule="auto"/>
        <w:jc w:val="both"/>
      </w:pPr>
      <w:r>
        <w:t xml:space="preserve">           </w:t>
      </w:r>
      <w:r w:rsidR="11DDE8E3">
        <w:t>¿En</w:t>
      </w:r>
      <w:r w:rsidR="00A1697C">
        <w:t xml:space="preserve"> cuales rubros están gastando más dinero del presupuestado?  </w:t>
      </w:r>
    </w:p>
    <w:p w:rsidR="00A1697C" w:rsidP="198C0100" w:rsidRDefault="00A1697C" w14:paraId="6665E559" w14:textId="16E3D232">
      <w:pPr>
        <w:pStyle w:val="ListParagraph"/>
        <w:numPr>
          <w:ilvl w:val="0"/>
          <w:numId w:val="7"/>
        </w:numPr>
        <w:spacing w:after="0" w:line="240" w:lineRule="auto"/>
        <w:jc w:val="both"/>
      </w:pPr>
      <w:r>
        <w:t xml:space="preserve">Cree un reporte </w:t>
      </w:r>
      <w:r w:rsidR="0E516946">
        <w:t>y/o</w:t>
      </w:r>
      <w:r>
        <w:t xml:space="preserve"> consulta que explique</w:t>
      </w:r>
      <w:r w:rsidR="123AF091">
        <w:t>:</w:t>
      </w:r>
    </w:p>
    <w:p w:rsidR="00A1697C" w:rsidP="198C0100" w:rsidRDefault="123AF091" w14:paraId="6D3AD094" w14:textId="09D8A611">
      <w:pPr>
        <w:spacing w:after="0" w:line="240" w:lineRule="auto"/>
        <w:jc w:val="both"/>
        <w:rPr>
          <w:rFonts w:eastAsia="Calibri"/>
        </w:rPr>
      </w:pPr>
      <w:r>
        <w:t xml:space="preserve">      </w:t>
      </w:r>
      <w:r w:rsidR="00A1697C">
        <w:t xml:space="preserve"> </w:t>
      </w:r>
      <w:r w:rsidR="0D67BDB2">
        <w:t xml:space="preserve">    </w:t>
      </w:r>
      <w:r w:rsidR="43BFC0D0">
        <w:t>¿</w:t>
      </w:r>
      <w:r w:rsidR="57DF4087">
        <w:t>C</w:t>
      </w:r>
      <w:r w:rsidR="43BFC0D0">
        <w:t>uál</w:t>
      </w:r>
      <w:r w:rsidR="00A1697C">
        <w:t xml:space="preserve"> es el tipo de pago preferido de cada miembro de la familia?</w:t>
      </w:r>
    </w:p>
    <w:p w:rsidR="00A1697C" w:rsidP="07A5E083" w:rsidRDefault="00A1697C" w14:paraId="05E4FC7F" w14:textId="16EEB412">
      <w:pPr>
        <w:pStyle w:val="ListParagraph"/>
        <w:numPr>
          <w:ilvl w:val="0"/>
          <w:numId w:val="7"/>
        </w:numPr>
        <w:spacing w:after="0" w:line="240" w:lineRule="auto"/>
        <w:jc w:val="both"/>
      </w:pPr>
      <w:r>
        <w:t xml:space="preserve">Cree un reporte </w:t>
      </w:r>
      <w:r w:rsidR="66E0B801">
        <w:t>y/o</w:t>
      </w:r>
      <w:r>
        <w:t xml:space="preserve"> consulta que explique</w:t>
      </w:r>
      <w:r w:rsidR="273DF027">
        <w:t>:</w:t>
      </w:r>
    </w:p>
    <w:p w:rsidR="00A1697C" w:rsidP="07A5E083" w:rsidRDefault="062013FB" w14:paraId="0460B881" w14:textId="6BF55A8C">
      <w:pPr>
        <w:spacing w:after="0" w:line="240" w:lineRule="auto"/>
        <w:ind w:left="708"/>
        <w:jc w:val="both"/>
        <w:rPr>
          <w:rFonts w:eastAsia="Calibri"/>
        </w:rPr>
      </w:pPr>
      <w:r>
        <w:t>¿</w:t>
      </w:r>
      <w:r w:rsidR="05376312">
        <w:t>Cuáles</w:t>
      </w:r>
      <w:r w:rsidR="00A1697C">
        <w:t xml:space="preserve"> gastos No están en rubros presupuestados?</w:t>
      </w:r>
    </w:p>
    <w:p w:rsidR="00A1697C" w:rsidP="07A5E083" w:rsidRDefault="00A1697C" w14:paraId="3D1D754A" w14:textId="1B8351C6">
      <w:pPr>
        <w:pStyle w:val="ListParagraph"/>
        <w:numPr>
          <w:ilvl w:val="0"/>
          <w:numId w:val="7"/>
        </w:numPr>
        <w:spacing w:after="0"/>
        <w:jc w:val="both"/>
      </w:pPr>
      <w:r>
        <w:t xml:space="preserve">Cree un reporte </w:t>
      </w:r>
      <w:r w:rsidR="11B04767">
        <w:t>y/o</w:t>
      </w:r>
      <w:r>
        <w:t xml:space="preserve"> consulta que explique</w:t>
      </w:r>
      <w:r w:rsidR="587C3E76">
        <w:t>:</w:t>
      </w:r>
    </w:p>
    <w:p w:rsidR="00A1697C" w:rsidP="3DA42864" w:rsidRDefault="587C3E76" w14:paraId="0D92CE5C" w14:textId="0BD5F42A">
      <w:pPr>
        <w:spacing w:after="0"/>
        <w:jc w:val="both"/>
      </w:pPr>
      <w:r>
        <w:t xml:space="preserve">           ¿Cuáles</w:t>
      </w:r>
      <w:r w:rsidR="00A1697C">
        <w:t xml:space="preserve"> rubros presupuestados no fueron utilizados durante el mes?</w:t>
      </w:r>
    </w:p>
    <w:p w:rsidR="00BB4E60" w:rsidP="00887F22" w:rsidRDefault="00BB4E60" w14:paraId="1F438151" w14:textId="77777777">
      <w:pPr>
        <w:pStyle w:val="Heading2"/>
        <w:jc w:val="both"/>
      </w:pPr>
      <w:bookmarkStart w:name="_Toc813879384" w:id="14"/>
      <w:r>
        <w:t>Beyond</w:t>
      </w:r>
      <w:bookmarkEnd w:id="14"/>
    </w:p>
    <w:p w:rsidR="00BB4E60" w:rsidP="00887F22" w:rsidRDefault="00EE477C" w14:paraId="7BC4B0E7" w14:textId="5900BE2C">
      <w:pPr>
        <w:pStyle w:val="ListParagraph"/>
        <w:numPr>
          <w:ilvl w:val="0"/>
          <w:numId w:val="10"/>
        </w:numPr>
        <w:jc w:val="both"/>
      </w:pPr>
      <w:r>
        <w:t>¿Cree un notebook que tome la columna B y haga una nube de palabras en los registros, puede encontrar cual es deporte favorito de cada miembro de la familia?</w:t>
      </w:r>
    </w:p>
    <w:p w:rsidRPr="002A634B" w:rsidR="002E0F10" w:rsidP="009B2D16" w:rsidRDefault="002E0F10" w14:paraId="50645883" w14:textId="77777777"/>
    <w:sectPr w:rsidRPr="002A634B" w:rsidR="002E0F10" w:rsidSect="00C06A79">
      <w:headerReference w:type="even" r:id="rId17"/>
      <w:headerReference w:type="default" r:id="rId18"/>
      <w:footerReference w:type="even" r:id="rId19"/>
      <w:footerReference w:type="default" r:id="rId20"/>
      <w:headerReference w:type="first" r:id="rId21"/>
      <w:footerReference w:type="first" r:id="rId22"/>
      <w:pgSz w:w="12240" w:h="15840" w:orient="portrait"/>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643B3" w:rsidP="00C06A79" w:rsidRDefault="00B643B3" w14:paraId="5016F21F" w14:textId="77777777">
      <w:pPr>
        <w:spacing w:after="0" w:line="240" w:lineRule="auto"/>
      </w:pPr>
      <w:r>
        <w:separator/>
      </w:r>
    </w:p>
  </w:endnote>
  <w:endnote w:type="continuationSeparator" w:id="0">
    <w:p w:rsidR="00B643B3" w:rsidP="00C06A79" w:rsidRDefault="00B643B3" w14:paraId="690B120E" w14:textId="77777777">
      <w:pPr>
        <w:spacing w:after="0" w:line="240" w:lineRule="auto"/>
      </w:pPr>
      <w:r>
        <w:continuationSeparator/>
      </w:r>
    </w:p>
  </w:endnote>
  <w:endnote w:type="continuationNotice" w:id="1">
    <w:p w:rsidR="00B643B3" w:rsidRDefault="00B643B3" w14:paraId="3E4881F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enorite">
    <w:altName w:val="Calibri"/>
    <w:charset w:val="00"/>
    <w:family w:val="auto"/>
    <w:pitch w:val="variable"/>
    <w:sig w:usb0="80000003" w:usb1="00000001"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5781" w:rsidRDefault="00965781" w14:paraId="1237D1D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06A79" w:rsidP="00C06A79" w:rsidRDefault="009B2D16" w14:paraId="3CB8D58B" w14:textId="77777777">
    <w:pPr>
      <w:pStyle w:val="Footer"/>
      <w:ind w:hanging="1701"/>
    </w:pPr>
    <w:r>
      <w:rPr>
        <w:noProof/>
      </w:rPr>
      <w:drawing>
        <wp:anchor distT="0" distB="0" distL="114300" distR="114300" simplePos="0" relativeHeight="251658240" behindDoc="0" locked="0" layoutInCell="1" allowOverlap="1" wp14:anchorId="5FDA028C" wp14:editId="49A090DF">
          <wp:simplePos x="0" y="0"/>
          <wp:positionH relativeFrom="column">
            <wp:posOffset>-1080136</wp:posOffset>
          </wp:positionH>
          <wp:positionV relativeFrom="paragraph">
            <wp:posOffset>-962660</wp:posOffset>
          </wp:positionV>
          <wp:extent cx="7775575" cy="11322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5362"/>
                  <a:stretch>
                    <a:fillRect/>
                  </a:stretch>
                </pic:blipFill>
                <pic:spPr bwMode="auto">
                  <a:xfrm>
                    <a:off x="0" y="0"/>
                    <a:ext cx="7775575" cy="1132205"/>
                  </a:xfrm>
                  <a:prstGeom prst="rect">
                    <a:avLst/>
                  </a:prstGeom>
                  <a:noFill/>
                  <a:ln>
                    <a:noFill/>
                  </a:ln>
                </pic:spPr>
              </pic:pic>
            </a:graphicData>
          </a:graphic>
          <wp14:sizeRelH relativeFrom="margin">
            <wp14:pctWidth>0</wp14:pctWidth>
          </wp14:sizeRelH>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5781" w:rsidRDefault="00965781" w14:paraId="34074F3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643B3" w:rsidP="00C06A79" w:rsidRDefault="00B643B3" w14:paraId="74961C44" w14:textId="77777777">
      <w:pPr>
        <w:spacing w:after="0" w:line="240" w:lineRule="auto"/>
      </w:pPr>
      <w:r>
        <w:separator/>
      </w:r>
    </w:p>
  </w:footnote>
  <w:footnote w:type="continuationSeparator" w:id="0">
    <w:p w:rsidR="00B643B3" w:rsidP="00C06A79" w:rsidRDefault="00B643B3" w14:paraId="246F202A" w14:textId="77777777">
      <w:pPr>
        <w:spacing w:after="0" w:line="240" w:lineRule="auto"/>
      </w:pPr>
      <w:r>
        <w:continuationSeparator/>
      </w:r>
    </w:p>
  </w:footnote>
  <w:footnote w:type="continuationNotice" w:id="1">
    <w:p w:rsidR="00B643B3" w:rsidRDefault="00B643B3" w14:paraId="4CE4D2F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5781" w:rsidRDefault="00B643B3" w14:paraId="279D2CBE" w14:textId="034782A7">
    <w:pPr>
      <w:pStyle w:val="Header"/>
    </w:pPr>
    <w:r>
      <w:rPr>
        <w:noProof/>
      </w:rPr>
      <w:pict w14:anchorId="40F7F3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25344" style="position:absolute;margin-left:0;margin-top:0;width:519.2pt;height:103.8pt;rotation:315;z-index:-251654144;mso-position-horizontal:center;mso-position-horizontal-relative:margin;mso-position-vertical:center;mso-position-vertical-relative:margin" o:spid="_x0000_s2050" o:allowincell="f" fillcolor="silver" stroked="f" type="#_x0000_t136">
          <v:fill opacity=".5"/>
          <v:textpath style="font-family:&quot;Tenorite&quot;;font-size:1pt" string="Beta Exa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06A79" w:rsidP="00C06A79" w:rsidRDefault="00B643B3" w14:paraId="6B50BA38" w14:textId="6739A9DC">
    <w:pPr>
      <w:pStyle w:val="Header"/>
      <w:ind w:left="-1701"/>
    </w:pPr>
    <w:r>
      <w:rPr>
        <w:noProof/>
      </w:rPr>
      <w:pict w14:anchorId="692262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25345" style="position:absolute;left:0;text-align:left;margin-left:0;margin-top:0;width:519.2pt;height:103.8pt;rotation:315;z-index:-251652096;mso-position-horizontal:center;mso-position-horizontal-relative:margin;mso-position-vertical:center;mso-position-vertical-relative:margin" o:spid="_x0000_s2051" o:allowincell="f" fillcolor="silver" stroked="f" type="#_x0000_t136">
          <v:fill opacity=".5"/>
          <v:textpath style="font-family:&quot;Tenorite&quot;;font-size:1pt" string="Beta Exam"/>
          <w10:wrap anchorx="margin" anchory="margin"/>
        </v:shape>
      </w:pict>
    </w:r>
    <w:r w:rsidR="00C06A79">
      <w:rPr>
        <w:noProof/>
        <w:lang w:eastAsia="es-CO"/>
      </w:rPr>
      <w:drawing>
        <wp:inline distT="0" distB="0" distL="0" distR="0" wp14:anchorId="48C8ECB1" wp14:editId="5F2D170C">
          <wp:extent cx="7776000" cy="1744148"/>
          <wp:effectExtent l="0" t="0" r="0" b="8890"/>
          <wp:docPr id="2" name="Picture 2" descr="C:\Users\ktamo\AppData\Local\Microsoft\Windows\INetCache\Content.Word\mem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tamo\AppData\Local\Microsoft\Windows\INetCache\Content.Word\membrete.png"/>
                  <pic:cNvPicPr>
                    <a:picLocks noChangeAspect="1" noChangeArrowheads="1"/>
                  </pic:cNvPicPr>
                </pic:nvPicPr>
                <pic:blipFill rotWithShape="1">
                  <a:blip r:embed="rId1">
                    <a:extLst>
                      <a:ext uri="{28A0092B-C50C-407E-A947-70E740481C1C}">
                        <a14:useLocalDpi xmlns:a14="http://schemas.microsoft.com/office/drawing/2010/main" val="0"/>
                      </a:ext>
                    </a:extLst>
                  </a:blip>
                  <a:srcRect b="83697"/>
                  <a:stretch/>
                </pic:blipFill>
                <pic:spPr bwMode="auto">
                  <a:xfrm>
                    <a:off x="0" y="0"/>
                    <a:ext cx="7776000" cy="17441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5781" w:rsidRDefault="00B643B3" w14:paraId="33779B43" w14:textId="2C302917">
    <w:pPr>
      <w:pStyle w:val="Header"/>
    </w:pPr>
    <w:r>
      <w:rPr>
        <w:noProof/>
      </w:rPr>
      <w:pict w14:anchorId="0EB40B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5025343" style="position:absolute;margin-left:0;margin-top:0;width:519.2pt;height:103.8pt;rotation:315;z-index:-251656192;mso-position-horizontal:center;mso-position-horizontal-relative:margin;mso-position-vertical:center;mso-position-vertical-relative:margin" o:spid="_x0000_s2049" o:allowincell="f" fillcolor="silver" stroked="f" type="#_x0000_t136">
          <v:fill opacity=".5"/>
          <v:textpath style="font-family:&quot;Tenorite&quot;;font-size:1pt" string="Beta Exa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6535E"/>
    <w:multiLevelType w:val="hybridMultilevel"/>
    <w:tmpl w:val="2BF4A12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 w15:restartNumberingAfterBreak="0">
    <w:nsid w:val="2814521A"/>
    <w:multiLevelType w:val="hybridMultilevel"/>
    <w:tmpl w:val="94CC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6830AA"/>
    <w:multiLevelType w:val="hybridMultilevel"/>
    <w:tmpl w:val="94CC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985271"/>
    <w:multiLevelType w:val="hybridMultilevel"/>
    <w:tmpl w:val="AD8E9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C23D6F"/>
    <w:multiLevelType w:val="hybridMultilevel"/>
    <w:tmpl w:val="94CC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393955"/>
    <w:multiLevelType w:val="hybridMultilevel"/>
    <w:tmpl w:val="5AD2C2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021FAC"/>
    <w:multiLevelType w:val="hybridMultilevel"/>
    <w:tmpl w:val="AD8E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5117E9"/>
    <w:multiLevelType w:val="hybridMultilevel"/>
    <w:tmpl w:val="AD8E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833AF1"/>
    <w:multiLevelType w:val="hybridMultilevel"/>
    <w:tmpl w:val="94CC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8874E7"/>
    <w:multiLevelType w:val="hybridMultilevel"/>
    <w:tmpl w:val="AD8E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8"/>
  </w:num>
  <w:num w:numId="5">
    <w:abstractNumId w:val="9"/>
  </w:num>
  <w:num w:numId="6">
    <w:abstractNumId w:val="7"/>
  </w:num>
  <w:num w:numId="7">
    <w:abstractNumId w:val="6"/>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trackRevisions w:val="false"/>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830"/>
    <w:rsid w:val="000206C6"/>
    <w:rsid w:val="00023850"/>
    <w:rsid w:val="00040ECF"/>
    <w:rsid w:val="00041647"/>
    <w:rsid w:val="00053914"/>
    <w:rsid w:val="00083B3D"/>
    <w:rsid w:val="00084EC7"/>
    <w:rsid w:val="000906DB"/>
    <w:rsid w:val="000C2D39"/>
    <w:rsid w:val="000C608B"/>
    <w:rsid w:val="000D1653"/>
    <w:rsid w:val="000F5D67"/>
    <w:rsid w:val="0011667B"/>
    <w:rsid w:val="001408F4"/>
    <w:rsid w:val="0014238B"/>
    <w:rsid w:val="00150B6F"/>
    <w:rsid w:val="001538DC"/>
    <w:rsid w:val="001618AE"/>
    <w:rsid w:val="001641D0"/>
    <w:rsid w:val="0018642C"/>
    <w:rsid w:val="0019407A"/>
    <w:rsid w:val="001B4056"/>
    <w:rsid w:val="001C3DE3"/>
    <w:rsid w:val="001F69B7"/>
    <w:rsid w:val="001F721B"/>
    <w:rsid w:val="00230F3A"/>
    <w:rsid w:val="002322BE"/>
    <w:rsid w:val="00235DCF"/>
    <w:rsid w:val="002575A2"/>
    <w:rsid w:val="00270CA5"/>
    <w:rsid w:val="0029333D"/>
    <w:rsid w:val="002934F5"/>
    <w:rsid w:val="00296930"/>
    <w:rsid w:val="002A62FE"/>
    <w:rsid w:val="002A634B"/>
    <w:rsid w:val="002C455E"/>
    <w:rsid w:val="002D0FFA"/>
    <w:rsid w:val="002D5C50"/>
    <w:rsid w:val="002E074D"/>
    <w:rsid w:val="002E0F10"/>
    <w:rsid w:val="002E4E91"/>
    <w:rsid w:val="002E5AB9"/>
    <w:rsid w:val="002F17AD"/>
    <w:rsid w:val="002F17D9"/>
    <w:rsid w:val="002F5325"/>
    <w:rsid w:val="003101E0"/>
    <w:rsid w:val="003302FB"/>
    <w:rsid w:val="00334AFA"/>
    <w:rsid w:val="0033615C"/>
    <w:rsid w:val="0033741C"/>
    <w:rsid w:val="00376AC7"/>
    <w:rsid w:val="00394AC6"/>
    <w:rsid w:val="0039523C"/>
    <w:rsid w:val="003A23F7"/>
    <w:rsid w:val="003B2433"/>
    <w:rsid w:val="003B69F2"/>
    <w:rsid w:val="003C5341"/>
    <w:rsid w:val="003E0304"/>
    <w:rsid w:val="003E1C55"/>
    <w:rsid w:val="003E3A66"/>
    <w:rsid w:val="003F24E8"/>
    <w:rsid w:val="003F2A7D"/>
    <w:rsid w:val="003F7D05"/>
    <w:rsid w:val="004119EC"/>
    <w:rsid w:val="0041690B"/>
    <w:rsid w:val="0044341E"/>
    <w:rsid w:val="00474DF8"/>
    <w:rsid w:val="00482054"/>
    <w:rsid w:val="00483F49"/>
    <w:rsid w:val="004901D8"/>
    <w:rsid w:val="004A7C61"/>
    <w:rsid w:val="004E1E62"/>
    <w:rsid w:val="004F07FE"/>
    <w:rsid w:val="004F3C7D"/>
    <w:rsid w:val="004F7FF2"/>
    <w:rsid w:val="0050232A"/>
    <w:rsid w:val="00503D82"/>
    <w:rsid w:val="00530FB8"/>
    <w:rsid w:val="00533993"/>
    <w:rsid w:val="005351B2"/>
    <w:rsid w:val="00551330"/>
    <w:rsid w:val="00555B0E"/>
    <w:rsid w:val="005C6A7C"/>
    <w:rsid w:val="005D6238"/>
    <w:rsid w:val="005E15D8"/>
    <w:rsid w:val="005F2EAB"/>
    <w:rsid w:val="00622663"/>
    <w:rsid w:val="00636765"/>
    <w:rsid w:val="006418E5"/>
    <w:rsid w:val="00653A93"/>
    <w:rsid w:val="006608F1"/>
    <w:rsid w:val="00672654"/>
    <w:rsid w:val="00680FEF"/>
    <w:rsid w:val="006A6BC6"/>
    <w:rsid w:val="006B36FF"/>
    <w:rsid w:val="006C0D27"/>
    <w:rsid w:val="006D5055"/>
    <w:rsid w:val="006E3C87"/>
    <w:rsid w:val="006F693B"/>
    <w:rsid w:val="00703451"/>
    <w:rsid w:val="0071662F"/>
    <w:rsid w:val="007214E9"/>
    <w:rsid w:val="00721505"/>
    <w:rsid w:val="00724EDC"/>
    <w:rsid w:val="007267E6"/>
    <w:rsid w:val="0074465D"/>
    <w:rsid w:val="007560D3"/>
    <w:rsid w:val="0077425A"/>
    <w:rsid w:val="007922EB"/>
    <w:rsid w:val="007B4AB7"/>
    <w:rsid w:val="007C272E"/>
    <w:rsid w:val="007F4D45"/>
    <w:rsid w:val="00802236"/>
    <w:rsid w:val="0081389B"/>
    <w:rsid w:val="0081683D"/>
    <w:rsid w:val="0082445F"/>
    <w:rsid w:val="0083134E"/>
    <w:rsid w:val="0088537E"/>
    <w:rsid w:val="00885B0F"/>
    <w:rsid w:val="00887F22"/>
    <w:rsid w:val="008965B8"/>
    <w:rsid w:val="008C2ED4"/>
    <w:rsid w:val="008D2650"/>
    <w:rsid w:val="008E7F88"/>
    <w:rsid w:val="00911787"/>
    <w:rsid w:val="00920C80"/>
    <w:rsid w:val="0095203C"/>
    <w:rsid w:val="009572E2"/>
    <w:rsid w:val="00961F41"/>
    <w:rsid w:val="00962A81"/>
    <w:rsid w:val="00963950"/>
    <w:rsid w:val="00965781"/>
    <w:rsid w:val="009A13BF"/>
    <w:rsid w:val="009B2D16"/>
    <w:rsid w:val="009B3069"/>
    <w:rsid w:val="009B35B3"/>
    <w:rsid w:val="009B4A4C"/>
    <w:rsid w:val="009C5750"/>
    <w:rsid w:val="009C585E"/>
    <w:rsid w:val="009E776A"/>
    <w:rsid w:val="00A14109"/>
    <w:rsid w:val="00A1697C"/>
    <w:rsid w:val="00A31A56"/>
    <w:rsid w:val="00A66FBB"/>
    <w:rsid w:val="00A94FBC"/>
    <w:rsid w:val="00AA2E0E"/>
    <w:rsid w:val="00AC1F9F"/>
    <w:rsid w:val="00AC5166"/>
    <w:rsid w:val="00AF2D32"/>
    <w:rsid w:val="00AF4F52"/>
    <w:rsid w:val="00B07C11"/>
    <w:rsid w:val="00B16987"/>
    <w:rsid w:val="00B43D78"/>
    <w:rsid w:val="00B51F05"/>
    <w:rsid w:val="00B643B3"/>
    <w:rsid w:val="00B71598"/>
    <w:rsid w:val="00B73B8C"/>
    <w:rsid w:val="00BA318C"/>
    <w:rsid w:val="00BB4E60"/>
    <w:rsid w:val="00BD0F8A"/>
    <w:rsid w:val="00BD115C"/>
    <w:rsid w:val="00BD4847"/>
    <w:rsid w:val="00BF7DF0"/>
    <w:rsid w:val="00C06A79"/>
    <w:rsid w:val="00C202CE"/>
    <w:rsid w:val="00C3145A"/>
    <w:rsid w:val="00C34146"/>
    <w:rsid w:val="00C508E0"/>
    <w:rsid w:val="00C573AB"/>
    <w:rsid w:val="00C6166D"/>
    <w:rsid w:val="00C61A3B"/>
    <w:rsid w:val="00C71AD8"/>
    <w:rsid w:val="00C74B86"/>
    <w:rsid w:val="00C7580E"/>
    <w:rsid w:val="00C75F0D"/>
    <w:rsid w:val="00CA10F8"/>
    <w:rsid w:val="00CACB75"/>
    <w:rsid w:val="00CB0D79"/>
    <w:rsid w:val="00CD244F"/>
    <w:rsid w:val="00CD43B1"/>
    <w:rsid w:val="00CF7E0A"/>
    <w:rsid w:val="00D00A0D"/>
    <w:rsid w:val="00D01EE3"/>
    <w:rsid w:val="00D05B19"/>
    <w:rsid w:val="00D273BD"/>
    <w:rsid w:val="00D30D8F"/>
    <w:rsid w:val="00D3558A"/>
    <w:rsid w:val="00D47830"/>
    <w:rsid w:val="00D51E3B"/>
    <w:rsid w:val="00D73A44"/>
    <w:rsid w:val="00D87AAC"/>
    <w:rsid w:val="00D920DC"/>
    <w:rsid w:val="00D9502F"/>
    <w:rsid w:val="00D9632F"/>
    <w:rsid w:val="00DA1E91"/>
    <w:rsid w:val="00DB54D1"/>
    <w:rsid w:val="00DE1571"/>
    <w:rsid w:val="00DE2D7E"/>
    <w:rsid w:val="00DF0A39"/>
    <w:rsid w:val="00E04CF4"/>
    <w:rsid w:val="00E079C9"/>
    <w:rsid w:val="00E11B30"/>
    <w:rsid w:val="00E31A7F"/>
    <w:rsid w:val="00E420AC"/>
    <w:rsid w:val="00E5496E"/>
    <w:rsid w:val="00E56C3C"/>
    <w:rsid w:val="00E76062"/>
    <w:rsid w:val="00EA547D"/>
    <w:rsid w:val="00EB107A"/>
    <w:rsid w:val="00EB6682"/>
    <w:rsid w:val="00EC0EA8"/>
    <w:rsid w:val="00EC1BCC"/>
    <w:rsid w:val="00EC1E2D"/>
    <w:rsid w:val="00EE477C"/>
    <w:rsid w:val="00F11348"/>
    <w:rsid w:val="00F12967"/>
    <w:rsid w:val="00F20ED6"/>
    <w:rsid w:val="00F40C66"/>
    <w:rsid w:val="00F53491"/>
    <w:rsid w:val="00F73BC9"/>
    <w:rsid w:val="00F74605"/>
    <w:rsid w:val="00F74988"/>
    <w:rsid w:val="00F8393F"/>
    <w:rsid w:val="00FD4E64"/>
    <w:rsid w:val="03B192E5"/>
    <w:rsid w:val="05376312"/>
    <w:rsid w:val="06041BD5"/>
    <w:rsid w:val="062013FB"/>
    <w:rsid w:val="0749B055"/>
    <w:rsid w:val="07A5E083"/>
    <w:rsid w:val="09EBBCDD"/>
    <w:rsid w:val="0B6D7969"/>
    <w:rsid w:val="0D67BDB2"/>
    <w:rsid w:val="0E516946"/>
    <w:rsid w:val="10797E41"/>
    <w:rsid w:val="107CC1C0"/>
    <w:rsid w:val="11B04767"/>
    <w:rsid w:val="11DDE8E3"/>
    <w:rsid w:val="123AF091"/>
    <w:rsid w:val="198C0100"/>
    <w:rsid w:val="2110ACBF"/>
    <w:rsid w:val="268A5A5D"/>
    <w:rsid w:val="270A63E1"/>
    <w:rsid w:val="273DF027"/>
    <w:rsid w:val="28362F1A"/>
    <w:rsid w:val="2FEA8457"/>
    <w:rsid w:val="3274235E"/>
    <w:rsid w:val="35F758F3"/>
    <w:rsid w:val="3AB3BAA9"/>
    <w:rsid w:val="3AB7BA69"/>
    <w:rsid w:val="3B90DE17"/>
    <w:rsid w:val="3DA42864"/>
    <w:rsid w:val="3F2D9083"/>
    <w:rsid w:val="424BDBFE"/>
    <w:rsid w:val="43BFC0D0"/>
    <w:rsid w:val="44E44E05"/>
    <w:rsid w:val="455F3E95"/>
    <w:rsid w:val="4AAAA352"/>
    <w:rsid w:val="4DB3D7ED"/>
    <w:rsid w:val="4DF1D17F"/>
    <w:rsid w:val="5068A793"/>
    <w:rsid w:val="506D24FD"/>
    <w:rsid w:val="543022E4"/>
    <w:rsid w:val="54AD33A5"/>
    <w:rsid w:val="5536A004"/>
    <w:rsid w:val="554111B0"/>
    <w:rsid w:val="5602B1D1"/>
    <w:rsid w:val="57DF4087"/>
    <w:rsid w:val="587C3E76"/>
    <w:rsid w:val="5C87AE59"/>
    <w:rsid w:val="63EA8CF3"/>
    <w:rsid w:val="66E0B801"/>
    <w:rsid w:val="6773F70D"/>
    <w:rsid w:val="6A7647B5"/>
    <w:rsid w:val="6D342F16"/>
    <w:rsid w:val="7818EBE0"/>
    <w:rsid w:val="79DA9B53"/>
    <w:rsid w:val="7A3EAF41"/>
    <w:rsid w:val="7A9EC3BE"/>
    <w:rsid w:val="7BFA9B97"/>
    <w:rsid w:val="7EB2B7D6"/>
    <w:rsid w:val="7F8073C4"/>
    <w:rsid w:val="7F8E4E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2C5BD40"/>
  <w15:docId w15:val="{7182CE5A-F92F-448C-A55C-450B0209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6AC7"/>
    <w:rPr>
      <w:rFonts w:ascii="Tenorite" w:hAnsi="Tenorite"/>
    </w:rPr>
  </w:style>
  <w:style w:type="paragraph" w:styleId="Heading1">
    <w:name w:val="heading 1"/>
    <w:basedOn w:val="Normal"/>
    <w:next w:val="Normal"/>
    <w:link w:val="Heading1Char"/>
    <w:uiPriority w:val="9"/>
    <w:qFormat/>
    <w:rsid w:val="00376AC7"/>
    <w:pPr>
      <w:keepNext/>
      <w:keepLines/>
      <w:spacing w:before="240" w:after="0"/>
      <w:outlineLvl w:val="0"/>
    </w:pPr>
    <w:rPr>
      <w:rFonts w:eastAsiaTheme="majorEastAsia" w:cstheme="majorBidi"/>
      <w:color w:val="5F497A" w:themeColor="accent4" w:themeShade="BF"/>
      <w:sz w:val="32"/>
      <w:szCs w:val="32"/>
    </w:rPr>
  </w:style>
  <w:style w:type="paragraph" w:styleId="Heading2">
    <w:name w:val="heading 2"/>
    <w:basedOn w:val="Normal"/>
    <w:next w:val="Normal"/>
    <w:link w:val="Heading2Char"/>
    <w:uiPriority w:val="9"/>
    <w:unhideWhenUsed/>
    <w:qFormat/>
    <w:rsid w:val="00D73A44"/>
    <w:pPr>
      <w:keepNext/>
      <w:keepLines/>
      <w:spacing w:before="40" w:after="0"/>
      <w:outlineLvl w:val="1"/>
    </w:pPr>
    <w:rPr>
      <w:rFonts w:eastAsiaTheme="majorEastAsia" w:cstheme="majorBidi"/>
      <w:color w:val="5F497A" w:themeColor="accent4" w:themeShade="BF"/>
      <w:sz w:val="28"/>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06A79"/>
    <w:pPr>
      <w:tabs>
        <w:tab w:val="center" w:pos="4419"/>
        <w:tab w:val="right" w:pos="8838"/>
      </w:tabs>
      <w:spacing w:after="0" w:line="240" w:lineRule="auto"/>
    </w:pPr>
  </w:style>
  <w:style w:type="character" w:styleId="HeaderChar" w:customStyle="1">
    <w:name w:val="Header Char"/>
    <w:basedOn w:val="DefaultParagraphFont"/>
    <w:link w:val="Header"/>
    <w:uiPriority w:val="99"/>
    <w:rsid w:val="00C06A79"/>
  </w:style>
  <w:style w:type="paragraph" w:styleId="Footer">
    <w:name w:val="footer"/>
    <w:basedOn w:val="Normal"/>
    <w:link w:val="FooterChar"/>
    <w:uiPriority w:val="99"/>
    <w:unhideWhenUsed/>
    <w:rsid w:val="00C06A79"/>
    <w:pPr>
      <w:tabs>
        <w:tab w:val="center" w:pos="4419"/>
        <w:tab w:val="right" w:pos="8838"/>
      </w:tabs>
      <w:spacing w:after="0" w:line="240" w:lineRule="auto"/>
    </w:pPr>
  </w:style>
  <w:style w:type="character" w:styleId="FooterChar" w:customStyle="1">
    <w:name w:val="Footer Char"/>
    <w:basedOn w:val="DefaultParagraphFont"/>
    <w:link w:val="Footer"/>
    <w:uiPriority w:val="99"/>
    <w:rsid w:val="00C06A79"/>
  </w:style>
  <w:style w:type="paragraph" w:styleId="BalloonText">
    <w:name w:val="Balloon Text"/>
    <w:basedOn w:val="Normal"/>
    <w:link w:val="BalloonTextChar"/>
    <w:uiPriority w:val="99"/>
    <w:semiHidden/>
    <w:unhideWhenUsed/>
    <w:rsid w:val="00C06A7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06A79"/>
    <w:rPr>
      <w:rFonts w:ascii="Tahoma" w:hAnsi="Tahoma" w:cs="Tahoma"/>
      <w:sz w:val="16"/>
      <w:szCs w:val="16"/>
    </w:rPr>
  </w:style>
  <w:style w:type="table" w:styleId="Tabladelista3-nfasis11" w:customStyle="1">
    <w:name w:val="Tabla de lista 3 - Énfasis 11"/>
    <w:basedOn w:val="TableNormal"/>
    <w:next w:val="ListTable3-Accent1"/>
    <w:uiPriority w:val="48"/>
    <w:rsid w:val="009B2D16"/>
    <w:pPr>
      <w:spacing w:after="0" w:line="240" w:lineRule="auto"/>
    </w:pPr>
    <w:rPr>
      <w:lang w:val="en-US"/>
    </w:rPr>
    <w:tblPr>
      <w:tblStyleRowBandSize w:val="1"/>
      <w:tblStyleColBandSize w:val="1"/>
      <w:tblBorders>
        <w:top w:val="single" w:color="602B70" w:sz="4" w:space="0"/>
        <w:left w:val="single" w:color="602B70" w:sz="4" w:space="0"/>
        <w:bottom w:val="single" w:color="602B70" w:sz="4" w:space="0"/>
        <w:right w:val="single" w:color="602B70" w:sz="4" w:space="0"/>
        <w:insideV w:val="single" w:color="602B70" w:sz="4" w:space="0"/>
      </w:tblBorders>
    </w:tblPr>
    <w:tblStylePr w:type="firstRow">
      <w:rPr>
        <w:b/>
        <w:bCs/>
        <w:color w:val="FFFFFF"/>
      </w:rPr>
      <w:tblPr/>
      <w:tcPr>
        <w:shd w:val="clear" w:color="auto" w:fill="602B70"/>
      </w:tcPr>
    </w:tblStylePr>
    <w:tblStylePr w:type="lastRow">
      <w:rPr>
        <w:b/>
        <w:bCs/>
      </w:rPr>
      <w:tblPr/>
      <w:tcPr>
        <w:tcBorders>
          <w:top w:val="double" w:color="602B70" w:sz="4" w:space="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color="602B70" w:sz="4" w:space="0"/>
          <w:right w:val="single" w:color="602B70" w:sz="4" w:space="0"/>
        </w:tcBorders>
      </w:tcPr>
    </w:tblStylePr>
    <w:tblStylePr w:type="band1Horz">
      <w:tblPr/>
      <w:tcPr>
        <w:tcBorders>
          <w:top w:val="single" w:color="602B70" w:sz="4" w:space="0"/>
          <w:bottom w:val="single" w:color="602B70"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02B70" w:sz="4" w:space="0"/>
          <w:left w:val="nil"/>
        </w:tcBorders>
      </w:tcPr>
    </w:tblStylePr>
    <w:tblStylePr w:type="swCell">
      <w:tblPr/>
      <w:tcPr>
        <w:tcBorders>
          <w:top w:val="double" w:color="602B70" w:sz="4" w:space="0"/>
          <w:right w:val="nil"/>
        </w:tcBorders>
      </w:tcPr>
    </w:tblStylePr>
  </w:style>
  <w:style w:type="table" w:styleId="ListTable3-Accent1">
    <w:name w:val="List Table 3 Accent 1"/>
    <w:basedOn w:val="TableNormal"/>
    <w:uiPriority w:val="48"/>
    <w:rsid w:val="009B2D16"/>
    <w:pPr>
      <w:spacing w:after="0"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character" w:styleId="PlaceholderText">
    <w:name w:val="Placeholder Text"/>
    <w:basedOn w:val="DefaultParagraphFont"/>
    <w:uiPriority w:val="99"/>
    <w:semiHidden/>
    <w:rsid w:val="009B2D16"/>
    <w:rPr>
      <w:color w:val="808080"/>
    </w:rPr>
  </w:style>
  <w:style w:type="paragraph" w:styleId="NoSpacing">
    <w:name w:val="No Spacing"/>
    <w:link w:val="NoSpacingChar"/>
    <w:uiPriority w:val="1"/>
    <w:qFormat/>
    <w:rsid w:val="009B2D16"/>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9B2D16"/>
    <w:rPr>
      <w:rFonts w:eastAsiaTheme="minorEastAsia"/>
      <w:lang w:val="en-US"/>
    </w:rPr>
  </w:style>
  <w:style w:type="paragraph" w:styleId="Title">
    <w:name w:val="Title"/>
    <w:basedOn w:val="Normal"/>
    <w:next w:val="Normal"/>
    <w:link w:val="TitleChar"/>
    <w:uiPriority w:val="10"/>
    <w:qFormat/>
    <w:rsid w:val="00376AC7"/>
    <w:pPr>
      <w:spacing w:after="0" w:line="240" w:lineRule="auto"/>
      <w:contextualSpacing/>
    </w:pPr>
    <w:rPr>
      <w:rFonts w:eastAsiaTheme="majorEastAsia" w:cstheme="majorBidi"/>
      <w:b/>
      <w:color w:val="5F497A" w:themeColor="accent4" w:themeShade="BF"/>
      <w:spacing w:val="-10"/>
      <w:kern w:val="28"/>
      <w:sz w:val="40"/>
      <w:szCs w:val="56"/>
    </w:rPr>
  </w:style>
  <w:style w:type="character" w:styleId="TitleChar" w:customStyle="1">
    <w:name w:val="Title Char"/>
    <w:basedOn w:val="DefaultParagraphFont"/>
    <w:link w:val="Title"/>
    <w:uiPriority w:val="10"/>
    <w:rsid w:val="00376AC7"/>
    <w:rPr>
      <w:rFonts w:ascii="Tenorite" w:hAnsi="Tenorite" w:eastAsiaTheme="majorEastAsia" w:cstheme="majorBidi"/>
      <w:b/>
      <w:color w:val="5F497A" w:themeColor="accent4" w:themeShade="BF"/>
      <w:spacing w:val="-10"/>
      <w:kern w:val="28"/>
      <w:sz w:val="40"/>
      <w:szCs w:val="56"/>
    </w:rPr>
  </w:style>
  <w:style w:type="character" w:styleId="Heading1Char" w:customStyle="1">
    <w:name w:val="Heading 1 Char"/>
    <w:basedOn w:val="DefaultParagraphFont"/>
    <w:link w:val="Heading1"/>
    <w:uiPriority w:val="9"/>
    <w:rsid w:val="00376AC7"/>
    <w:rPr>
      <w:rFonts w:ascii="Tenorite" w:hAnsi="Tenorite" w:eastAsiaTheme="majorEastAsia" w:cstheme="majorBidi"/>
      <w:color w:val="5F497A" w:themeColor="accent4" w:themeShade="BF"/>
      <w:sz w:val="32"/>
      <w:szCs w:val="32"/>
    </w:rPr>
  </w:style>
  <w:style w:type="character" w:styleId="Heading2Char" w:customStyle="1">
    <w:name w:val="Heading 2 Char"/>
    <w:basedOn w:val="DefaultParagraphFont"/>
    <w:link w:val="Heading2"/>
    <w:uiPriority w:val="9"/>
    <w:rsid w:val="00D73A44"/>
    <w:rPr>
      <w:rFonts w:ascii="Tenorite" w:hAnsi="Tenorite" w:eastAsiaTheme="majorEastAsia" w:cstheme="majorBidi"/>
      <w:color w:val="5F497A" w:themeColor="accent4" w:themeShade="BF"/>
      <w:sz w:val="28"/>
      <w:szCs w:val="26"/>
    </w:rPr>
  </w:style>
  <w:style w:type="paragraph" w:styleId="TOC1">
    <w:name w:val="toc 1"/>
    <w:basedOn w:val="Normal"/>
    <w:next w:val="Normal"/>
    <w:autoRedefine/>
    <w:uiPriority w:val="39"/>
    <w:unhideWhenUsed/>
    <w:rsid w:val="002E0F10"/>
    <w:pPr>
      <w:spacing w:after="100"/>
    </w:pPr>
  </w:style>
  <w:style w:type="character" w:styleId="Hyperlink">
    <w:name w:val="Hyperlink"/>
    <w:basedOn w:val="DefaultParagraphFont"/>
    <w:uiPriority w:val="99"/>
    <w:unhideWhenUsed/>
    <w:rsid w:val="002E0F10"/>
    <w:rPr>
      <w:color w:val="0000FF" w:themeColor="hyperlink"/>
      <w:u w:val="single"/>
    </w:rPr>
  </w:style>
  <w:style w:type="paragraph" w:styleId="ListParagraph">
    <w:name w:val="List Paragraph"/>
    <w:basedOn w:val="Normal"/>
    <w:uiPriority w:val="34"/>
    <w:qFormat/>
    <w:rsid w:val="003B2433"/>
    <w:pPr>
      <w:ind w:left="720"/>
      <w:contextualSpacing/>
    </w:pPr>
  </w:style>
  <w:style w:type="paragraph" w:styleId="TOC2">
    <w:name w:val="toc 2"/>
    <w:basedOn w:val="Normal"/>
    <w:next w:val="Normal"/>
    <w:autoRedefine/>
    <w:uiPriority w:val="39"/>
    <w:unhideWhenUsed/>
    <w:rsid w:val="0018642C"/>
    <w:pPr>
      <w:spacing w:after="100"/>
      <w:ind w:left="220"/>
    </w:pPr>
  </w:style>
  <w:style w:type="character" w:styleId="CommentReference">
    <w:name w:val="annotation reference"/>
    <w:basedOn w:val="DefaultParagraphFont"/>
    <w:uiPriority w:val="99"/>
    <w:semiHidden/>
    <w:unhideWhenUsed/>
    <w:rsid w:val="009B4A4C"/>
    <w:rPr>
      <w:sz w:val="16"/>
      <w:szCs w:val="16"/>
    </w:rPr>
  </w:style>
  <w:style w:type="paragraph" w:styleId="CommentText">
    <w:name w:val="annotation text"/>
    <w:basedOn w:val="Normal"/>
    <w:link w:val="CommentTextChar"/>
    <w:uiPriority w:val="99"/>
    <w:semiHidden/>
    <w:unhideWhenUsed/>
    <w:rsid w:val="009B4A4C"/>
    <w:pPr>
      <w:spacing w:line="240" w:lineRule="auto"/>
    </w:pPr>
    <w:rPr>
      <w:sz w:val="20"/>
      <w:szCs w:val="20"/>
    </w:rPr>
  </w:style>
  <w:style w:type="character" w:styleId="CommentTextChar" w:customStyle="1">
    <w:name w:val="Comment Text Char"/>
    <w:basedOn w:val="DefaultParagraphFont"/>
    <w:link w:val="CommentText"/>
    <w:uiPriority w:val="99"/>
    <w:semiHidden/>
    <w:rsid w:val="009B4A4C"/>
    <w:rPr>
      <w:rFonts w:ascii="Tenorite" w:hAnsi="Tenorite"/>
      <w:sz w:val="20"/>
      <w:szCs w:val="20"/>
    </w:rPr>
  </w:style>
  <w:style w:type="paragraph" w:styleId="CommentSubject">
    <w:name w:val="annotation subject"/>
    <w:basedOn w:val="CommentText"/>
    <w:next w:val="CommentText"/>
    <w:link w:val="CommentSubjectChar"/>
    <w:uiPriority w:val="99"/>
    <w:semiHidden/>
    <w:unhideWhenUsed/>
    <w:rsid w:val="009B4A4C"/>
    <w:rPr>
      <w:b/>
      <w:bCs/>
    </w:rPr>
  </w:style>
  <w:style w:type="character" w:styleId="CommentSubjectChar" w:customStyle="1">
    <w:name w:val="Comment Subject Char"/>
    <w:basedOn w:val="CommentTextChar"/>
    <w:link w:val="CommentSubject"/>
    <w:uiPriority w:val="99"/>
    <w:semiHidden/>
    <w:rsid w:val="009B4A4C"/>
    <w:rPr>
      <w:rFonts w:ascii="Tenorite" w:hAnsi="Tenorit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eader" Target="header1.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iwco.co/" TargetMode="External" Id="rId11" /><Relationship Type="http://schemas.openxmlformats.org/officeDocument/2006/relationships/glossaryDocument" Target="glossary/document.xml" Id="rId24"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oter" Target="footer3.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https://iwco.sharepoint.com/Templates/Documento%20Gener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52B2E78C645416ABE2D31AC3FA9D71F"/>
        <w:category>
          <w:name w:val="General"/>
          <w:gallery w:val="placeholder"/>
        </w:category>
        <w:types>
          <w:type w:val="bbPlcHdr"/>
        </w:types>
        <w:behaviors>
          <w:behavior w:val="content"/>
        </w:behaviors>
        <w:guid w:val="{280DF4DB-BB8D-4C36-9046-7AFAFD55FAAE}"/>
      </w:docPartPr>
      <w:docPartBody>
        <w:p w:rsidR="003A5457" w:rsidRDefault="003A5457">
          <w:pPr>
            <w:pStyle w:val="352B2E78C645416ABE2D31AC3FA9D71F"/>
          </w:pPr>
          <w:r>
            <w:rPr>
              <w:color w:val="2F5496" w:themeColor="accent1" w:themeShade="BF"/>
              <w:sz w:val="24"/>
              <w:szCs w:val="24"/>
            </w:rPr>
            <w:t>[Company name]</w:t>
          </w:r>
        </w:p>
      </w:docPartBody>
    </w:docPart>
    <w:docPart>
      <w:docPartPr>
        <w:name w:val="D5C032B60C9045AF9FC0530AEA9D4E35"/>
        <w:category>
          <w:name w:val="General"/>
          <w:gallery w:val="placeholder"/>
        </w:category>
        <w:types>
          <w:type w:val="bbPlcHdr"/>
        </w:types>
        <w:behaviors>
          <w:behavior w:val="content"/>
        </w:behaviors>
        <w:guid w:val="{1A5D7A08-B2FE-4D33-9C7E-54F3030238E3}"/>
      </w:docPartPr>
      <w:docPartBody>
        <w:p w:rsidR="003A5457" w:rsidRDefault="003A5457">
          <w:pPr>
            <w:pStyle w:val="D5C032B60C9045AF9FC0530AEA9D4E35"/>
          </w:pPr>
          <w:r w:rsidRPr="00962DFB">
            <w:rPr>
              <w:rStyle w:val="PlaceholderText"/>
            </w:rPr>
            <w:t>[Title]</w:t>
          </w:r>
        </w:p>
      </w:docPartBody>
    </w:docPart>
    <w:docPart>
      <w:docPartPr>
        <w:name w:val="902031445C1A4F3F96D8F650CA57FBD6"/>
        <w:category>
          <w:name w:val="General"/>
          <w:gallery w:val="placeholder"/>
        </w:category>
        <w:types>
          <w:type w:val="bbPlcHdr"/>
        </w:types>
        <w:behaviors>
          <w:behavior w:val="content"/>
        </w:behaviors>
        <w:guid w:val="{4290C751-E08F-456D-B389-3551364521FE}"/>
      </w:docPartPr>
      <w:docPartBody>
        <w:p w:rsidR="003A5457" w:rsidRDefault="003A5457">
          <w:pPr>
            <w:pStyle w:val="902031445C1A4F3F96D8F650CA57FBD6"/>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enorite">
    <w:altName w:val="Calibri"/>
    <w:charset w:val="00"/>
    <w:family w:val="auto"/>
    <w:pitch w:val="variable"/>
    <w:sig w:usb0="80000003" w:usb1="00000001"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89"/>
    <w:rsid w:val="0034426C"/>
    <w:rsid w:val="003A5457"/>
    <w:rsid w:val="00947E89"/>
    <w:rsid w:val="00B50716"/>
    <w:rsid w:val="00EA4F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2B2E78C645416ABE2D31AC3FA9D71F">
    <w:name w:val="352B2E78C645416ABE2D31AC3FA9D71F"/>
  </w:style>
  <w:style w:type="character" w:styleId="PlaceholderText">
    <w:name w:val="Placeholder Text"/>
    <w:basedOn w:val="DefaultParagraphFont"/>
    <w:uiPriority w:val="99"/>
    <w:semiHidden/>
    <w:rPr>
      <w:color w:val="808080"/>
    </w:rPr>
  </w:style>
  <w:style w:type="paragraph" w:customStyle="1" w:styleId="D5C032B60C9045AF9FC0530AEA9D4E35">
    <w:name w:val="D5C032B60C9045AF9FC0530AEA9D4E35"/>
  </w:style>
  <w:style w:type="paragraph" w:customStyle="1" w:styleId="902031445C1A4F3F96D8F650CA57FBD6">
    <w:name w:val="902031445C1A4F3F96D8F650CA57FB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lcf76f155ced4ddcb4097134ff3c332f xmlns="3114b7f9-d209-464a-a094-184b37d1c60e">
      <Terms xmlns="http://schemas.microsoft.com/office/infopath/2007/PartnerControls"/>
    </lcf76f155ced4ddcb4097134ff3c332f>
    <TaxCatchAll xmlns="87ef74bf-a162-4a4d-b9ce-9e501f8f3455" xsi:nil="true"/>
    <_DCDateCreated xmlns="http://schemas.microsoft.com/sharepoint/v3/fields"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E3225E93535614DA8716140FC3ED4A9" ma:contentTypeVersion="19" ma:contentTypeDescription="Crear nuevo documento." ma:contentTypeScope="" ma:versionID="e0940ec39a3c5eba4509019169942a6e">
  <xsd:schema xmlns:xsd="http://www.w3.org/2001/XMLSchema" xmlns:xs="http://www.w3.org/2001/XMLSchema" xmlns:p="http://schemas.microsoft.com/office/2006/metadata/properties" xmlns:ns1="http://schemas.microsoft.com/sharepoint/v3" xmlns:ns2="http://schemas.microsoft.com/sharepoint/v3/fields" xmlns:ns3="3114b7f9-d209-464a-a094-184b37d1c60e" xmlns:ns4="87ef74bf-a162-4a4d-b9ce-9e501f8f3455" targetNamespace="http://schemas.microsoft.com/office/2006/metadata/properties" ma:root="true" ma:fieldsID="141cc9d8657a4b721aa54db364fe88ce" ns1:_="" ns2:_="" ns3:_="" ns4:_="">
    <xsd:import namespace="http://schemas.microsoft.com/sharepoint/v3"/>
    <xsd:import namespace="http://schemas.microsoft.com/sharepoint/v3/fields"/>
    <xsd:import namespace="3114b7f9-d209-464a-a094-184b37d1c60e"/>
    <xsd:import namespace="87ef74bf-a162-4a4d-b9ce-9e501f8f3455"/>
    <xsd:element name="properties">
      <xsd:complexType>
        <xsd:sequence>
          <xsd:element name="documentManagement">
            <xsd:complexType>
              <xsd:all>
                <xsd:element ref="ns1:AssignedTo" minOccurs="0"/>
                <xsd:element ref="ns2:_DCDateCreated" minOccurs="0"/>
                <xsd:element ref="ns3:MediaServiceMetadata" minOccurs="0"/>
                <xsd:element ref="ns3:MediaServiceFastMetadata" minOccurs="0"/>
                <xsd:element ref="ns3:MediaServiceDateTake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4:SharedWithUsers" minOccurs="0"/>
                <xsd:element ref="ns4:SharedWithDetails" minOccurs="0"/>
                <xsd:element ref="ns3:lcf76f155ced4ddcb4097134ff3c332f" minOccurs="0"/>
                <xsd:element ref="ns4: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8" nillable="true" ma:displayName="Asignado a"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1" nillable="true" ma:displayName="Fecha de creación" ma:description="Fecha en la que se creó el recurso" ma:format="DateTime" ma:internalName="_DCDateCrea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114b7f9-d209-464a-a094-184b37d1c60e"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eca6b2fd-3c7f-45e3-8252-6b01b0b2e6a2"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Location" ma:index="28" nillable="true" ma:displayName="Location" ma:indexed="true" ma:internalName="MediaServiceLocatio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f74bf-a162-4a4d-b9ce-9e501f8f3455" elementFormDefault="qualified">
    <xsd:import namespace="http://schemas.microsoft.com/office/2006/documentManagement/types"/>
    <xsd:import namespace="http://schemas.microsoft.com/office/infopath/2007/PartnerControls"/>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element name="TaxCatchAll" ma:index="26" nillable="true" ma:displayName="Taxonomy Catch All Column" ma:hidden="true" ma:list="{fed28cf2-4b89-4499-9ae0-34003ab7f088}" ma:internalName="TaxCatchAll" ma:showField="CatchAllData" ma:web="87ef74bf-a162-4a4d-b9ce-9e501f8f34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9"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ma:index="10" ma:displayName="Asunto"/>
        <xsd:element ref="dc:description" minOccurs="0" maxOccurs="1" ma:index="12" ma:displayName="Comentario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7DD11-2E12-46A0-8C4C-86D5825F878B}">
  <ds:schemaRefs>
    <ds:schemaRef ds:uri="http://schemas.microsoft.com/office/2006/metadata/properties"/>
    <ds:schemaRef ds:uri="http://schemas.microsoft.com/office/infopath/2007/PartnerControls"/>
    <ds:schemaRef ds:uri="http://schemas.microsoft.com/sharepoint/v3"/>
    <ds:schemaRef ds:uri="3114b7f9-d209-464a-a094-184b37d1c60e"/>
    <ds:schemaRef ds:uri="87ef74bf-a162-4a4d-b9ce-9e501f8f3455"/>
    <ds:schemaRef ds:uri="http://schemas.microsoft.com/sharepoint/v3/fields"/>
  </ds:schemaRefs>
</ds:datastoreItem>
</file>

<file path=customXml/itemProps2.xml><?xml version="1.0" encoding="utf-8"?>
<ds:datastoreItem xmlns:ds="http://schemas.openxmlformats.org/officeDocument/2006/customXml" ds:itemID="{D464E38D-ECB2-471B-85D9-D0970FB20F5F}"/>
</file>

<file path=customXml/itemProps3.xml><?xml version="1.0" encoding="utf-8"?>
<ds:datastoreItem xmlns:ds="http://schemas.openxmlformats.org/officeDocument/2006/customXml" ds:itemID="{8D471795-F5A9-462B-83FA-3AB5CDD59D3F}">
  <ds:schemaRefs>
    <ds:schemaRef ds:uri="http://schemas.microsoft.com/sharepoint/v3/contenttype/forms"/>
  </ds:schemaRefs>
</ds:datastoreItem>
</file>

<file path=customXml/itemProps4.xml><?xml version="1.0" encoding="utf-8"?>
<ds:datastoreItem xmlns:ds="http://schemas.openxmlformats.org/officeDocument/2006/customXml" ds:itemID="{4FEA7D1A-EF6C-4E3A-9EDA-53D06640E90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Documento%20General</ap:Template>
  <ap:Application>Microsoft Word for the web</ap:Application>
  <ap:DocSecurity>0</ap:DocSecurity>
  <ap:ScaleCrop>false</ap:ScaleCrop>
  <ap:Company>IW</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 Exam - Technical Test for Builders</dc:title>
  <dc:subject>Builder Test</dc:subject>
  <dc:creator>USER</dc:creator>
  <cp:keywords/>
  <cp:lastModifiedBy>Laura Camila Ballesteros Osorio</cp:lastModifiedBy>
  <cp:revision>5</cp:revision>
  <dcterms:created xsi:type="dcterms:W3CDTF">2023-10-06T20:56:00Z</dcterms:created>
  <dcterms:modified xsi:type="dcterms:W3CDTF">2023-10-09T16:23:23Z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0x0101008E3225E93535614DA8716140FC3ED4A9</vt:lpwstr>
  </property>
  <property fmtid="{D5CDD505-2E9C-101B-9397-08002B2CF9AE}" pid="3" name="MediaServiceImageTags">
    <vt:lpwstr/>
  </property>
</Properties>
</file>